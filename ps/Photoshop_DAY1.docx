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1"/>
        <w:numPr>
          <w:ilvl w:val="0"/>
          <w:numId w:val="0"/>
        </w:numPr>
        <w:tabs>
          <w:tab w:val="clear" w:pos="425"/>
        </w:tabs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一、</w:t>
      </w:r>
      <w:r>
        <w:rPr>
          <w:rFonts w:hint="eastAsia" w:ascii="宋体" w:hAnsi="宋体" w:eastAsia="宋体" w:cs="宋体"/>
          <w:lang w:val="en-US" w:eastAsia="zh-CN"/>
        </w:rPr>
        <w:t>Photoshop的认识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szCs w:val="21"/>
        </w:rPr>
        <w:t>（</w:t>
      </w:r>
      <w:r>
        <w:rPr>
          <w:rFonts w:hint="eastAsia" w:ascii="宋体" w:hAnsi="宋体" w:eastAsia="宋体" w:cs="宋体"/>
          <w:szCs w:val="21"/>
          <w:lang w:eastAsia="zh-CN"/>
        </w:rPr>
        <w:t>了解</w:t>
      </w:r>
      <w:r>
        <w:rPr>
          <w:rFonts w:hint="eastAsia" w:ascii="宋体" w:hAnsi="宋体" w:eastAsia="宋体" w:cs="宋体"/>
          <w:szCs w:val="21"/>
        </w:rPr>
        <w:t>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本节的知识内容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PS简单介绍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PS程序安装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初识Photoshop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为什么要学Photoshop?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toshop是一款图形处理软件，作为WEB前端开发者经常会使用到它，早期photoshop、dreamweaver、flash合称网页三剑客。所以我们可想而知photoshop在我们网页设计中的一个份量。所以Photoshop是我们前端从业人员必学的一个软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2、Photoshop在哪里使用呢？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Cs/>
          <w:szCs w:val="21"/>
          <w:lang w:eastAsia="zh-CN"/>
        </w:rPr>
        <w:t>主要用于：</w:t>
      </w:r>
      <w:r>
        <w:rPr>
          <w:rFonts w:hint="eastAsia"/>
          <w:bCs/>
          <w:szCs w:val="21"/>
        </w:rPr>
        <w:t>P图、平面设计（字体、包装）、影视后期（广告）、广告设计（海报）、网页设计、UI设计</w:t>
      </w:r>
      <w:r>
        <w:rPr>
          <w:rFonts w:hint="eastAsia"/>
          <w:bCs/>
          <w:szCs w:val="21"/>
          <w:lang w:eastAsia="zh-CN"/>
        </w:rPr>
        <w:t>等。</w:t>
      </w:r>
      <w:r>
        <w:rPr>
          <w:rFonts w:hint="eastAsia"/>
          <w:lang w:val="en-US" w:eastAsia="zh-CN"/>
        </w:rPr>
        <w:t>所以，Photoshop在我们开发中是非常重要的。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3、Photoshop程序安装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这一块我准备了两个系统（mac、windows）的单独安装教程，大家在安装的时候请先参考：对应系统的安装操作说明。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文件地址：</w:t>
      </w:r>
    </w:p>
    <w:p/>
    <w:p>
      <w:r>
        <w:drawing>
          <wp:inline distT="0" distB="0" distL="114300" distR="114300">
            <wp:extent cx="6059170" cy="2057400"/>
            <wp:effectExtent l="0" t="0" r="177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66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</w:t>
      </w:r>
      <w:r>
        <w:rPr>
          <w:rFonts w:hint="eastAsia"/>
          <w:lang w:val="en-US" w:eastAsia="zh-CN"/>
        </w:rPr>
        <w:t>windows系统下载系统对应类型的安装包，比如：你的类型是：64位，你就安装64位安装包即可。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8075" cy="79883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系统类型查看方法：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桌面我的电脑图标＝＝》单击右键＝＝》属性＝＝》系统类型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35220" cy="1314450"/>
            <wp:effectExtent l="0" t="0" r="177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81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4、初识Photoshop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当我们安装好了以后，它会出现一种情况，就是我们的桌面没有显示图标。我们需要在我们的电脑菜单＝＝》所有程序＝＝》Photoshop cc 2015＝＝》单击右键将它发送到桌面快捷方式。这时候我们就可以看到Photoshop的图标了。如下图：</w:t>
      </w:r>
    </w:p>
    <w:p>
      <w:r>
        <w:drawing>
          <wp:inline distT="0" distB="0" distL="114300" distR="114300">
            <wp:extent cx="828675" cy="1047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正如我们看到的一样，这个Photoshop的图标是由P和S组成的，是不是？首先我们要去认识它，这个呢，就是我们Photoshop的图标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这一点大家要记清楚，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ps就长成这样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Photoshop基础介绍（了解）</w:t>
      </w:r>
    </w:p>
    <w:p>
      <w:pPr>
        <w:ind w:firstLine="420" w:firstLineChars="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创建1982年，是全球领先的数字媒体和在线营销解决方案的供应商。总部在美国加州圣何塞。公司名字来源Adobe小溪，创始人约翰沃诺克。</w:t>
      </w:r>
    </w:p>
    <w:p>
      <w:pPr>
        <w:rPr>
          <w:rFonts w:hint="eastAsia"/>
          <w:bCs/>
          <w:szCs w:val="21"/>
        </w:rPr>
      </w:pP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旗下产品</w:t>
      </w:r>
    </w:p>
    <w:p>
      <w:pPr>
        <w:rPr>
          <w:rFonts w:hint="eastAsia"/>
          <w:bCs/>
          <w:szCs w:val="21"/>
        </w:rPr>
      </w:pPr>
      <w:r>
        <w:rPr>
          <w:bCs/>
          <w:szCs w:val="21"/>
        </w:rPr>
        <w:t>P</w:t>
      </w:r>
      <w:r>
        <w:rPr>
          <w:rFonts w:hint="eastAsia"/>
          <w:bCs/>
          <w:szCs w:val="21"/>
        </w:rPr>
        <w:t>hotoshop图形图像处理软件，元老级。</w:t>
      </w:r>
    </w:p>
    <w:p>
      <w:pPr>
        <w:rPr>
          <w:rFonts w:hint="eastAsia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Dream</w:t>
      </w:r>
      <w:r>
        <w:rPr>
          <w:rFonts w:hint="eastAsia"/>
          <w:lang w:val="en-US" w:eastAsia="zh-CN"/>
        </w:rPr>
        <w:t>weaver 可视化网页布局软件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AN（flash）2D动画制作软件</w:t>
      </w:r>
    </w:p>
    <w:p>
      <w:pPr>
        <w:rPr>
          <w:rFonts w:hint="eastAsia"/>
          <w:bCs/>
          <w:szCs w:val="21"/>
        </w:rPr>
      </w:pPr>
      <w:r>
        <w:rPr>
          <w:bCs/>
          <w:szCs w:val="21"/>
        </w:rPr>
        <w:t>I</w:t>
      </w:r>
      <w:r>
        <w:rPr>
          <w:rFonts w:hint="eastAsia"/>
          <w:bCs/>
          <w:szCs w:val="21"/>
        </w:rPr>
        <w:t>llustrator矢量图形处理软件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Fireworks网页图片编辑软件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版本说明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我们ps历来的版本基本上都采用的是“P”和“S”两个字母，所以我们看到它的时候，一定要记得它。然后还有它的全称是：adobe Photoshop,我们装的这个版本呢，是属2015年比较新版本cc</w:t>
      </w:r>
      <w:r>
        <w:rPr>
          <w:rFonts w:hint="eastAsia" w:ascii="Arial" w:hAnsi="Arial" w:cs="Arial"/>
          <w:b w:val="0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。其实Photoshop的使用都大同小异。只是每个一新版本都是在原有的基础上做一些操作优化，所以我们只需要掌握一个版本其它的版本的基本操作都是相同的。由于最新版本有的同学的电脑安装不了，所以我们选择一个比稳定的版本，让大家都能亲自来操作和使用它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Photoshop界面说明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4.3.1加载界面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正常情况下，我们会看到一个非常漂亮的loading界面。</w:t>
      </w:r>
    </w:p>
    <w:p>
      <w:pPr>
        <w:rPr>
          <w:rFonts w:hint="eastAsia"/>
          <w:b/>
          <w:bCs/>
          <w:color w:val="FFFFFF"/>
          <w:sz w:val="32"/>
          <w:szCs w:val="32"/>
        </w:rPr>
      </w:pPr>
      <w:r>
        <w:rPr>
          <w:rFonts w:hint="eastAsia"/>
          <w:b/>
          <w:bCs/>
          <w:color w:val="FFFFFF"/>
          <w:sz w:val="32"/>
          <w:szCs w:val="32"/>
        </w:rPr>
        <w:drawing>
          <wp:inline distT="0" distB="0" distL="114300" distR="114300">
            <wp:extent cx="5144770" cy="3053080"/>
            <wp:effectExtent l="0" t="0" r="1778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4.3.2操作界面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然后就会得到这样的一个界面：</w:t>
      </w:r>
    </w:p>
    <w:p>
      <w:r>
        <w:drawing>
          <wp:inline distT="0" distB="0" distL="114300" distR="114300">
            <wp:extent cx="6184900" cy="3681095"/>
            <wp:effectExtent l="0" t="0" r="635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4.3.3界面布局说明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1）菜单栏：</w:t>
      </w:r>
    </w:p>
    <w:p>
      <w:r>
        <w:drawing>
          <wp:inline distT="0" distB="0" distL="114300" distR="114300">
            <wp:extent cx="6184265" cy="195580"/>
            <wp:effectExtent l="0" t="0" r="698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9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Cs/>
          <w:color w:val="000000"/>
          <w:szCs w:val="21"/>
        </w:rPr>
        <w:drawing>
          <wp:inline distT="0" distB="0" distL="114300" distR="114300">
            <wp:extent cx="440690" cy="2539365"/>
            <wp:effectExtent l="0" t="0" r="1651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工具栏所对应的属性栏：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drawing>
          <wp:inline distT="0" distB="0" distL="114300" distR="114300">
            <wp:extent cx="6182360" cy="24701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Cs/>
          <w:color w:val="000000"/>
          <w:szCs w:val="21"/>
          <w:lang w:val="en-US" w:eastAsia="zh-CN"/>
        </w:rPr>
      </w:pPr>
      <w:r>
        <w:rPr>
          <w:rFonts w:hint="eastAsia"/>
          <w:bCs/>
          <w:color w:val="000000"/>
          <w:szCs w:val="21"/>
          <w:lang w:val="en-US" w:eastAsia="zh-CN"/>
        </w:rPr>
        <w:t>浮动面板：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drawing>
          <wp:inline distT="0" distB="0" distL="114300" distR="114300">
            <wp:extent cx="2685415" cy="33331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color w:val="000000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 w:val="0"/>
          <w:color w:val="FF0000"/>
          <w:szCs w:val="21"/>
          <w:highlight w:val="none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 w:val="0"/>
          <w:color w:val="FF0000"/>
          <w:szCs w:val="21"/>
          <w:highlight w:val="none"/>
          <w:lang w:eastAsia="zh-CN"/>
        </w:rPr>
      </w:pPr>
      <w:r>
        <w:rPr>
          <w:rFonts w:hint="eastAsia"/>
          <w:b/>
          <w:bCs w:val="0"/>
          <w:color w:val="000000" w:themeColor="text1"/>
          <w:szCs w:val="21"/>
          <w:highlight w:val="none"/>
          <w:lang w:eastAsia="zh-CN"/>
          <w14:textFill>
            <w14:solidFill>
              <w14:schemeClr w14:val="tx1"/>
            </w14:solidFill>
          </w14:textFill>
        </w:rPr>
        <w:t>注意：</w:t>
      </w:r>
      <w:r>
        <w:rPr>
          <w:rFonts w:hint="eastAsia"/>
          <w:b/>
          <w:bCs w:val="0"/>
          <w:color w:val="FF0000"/>
          <w:szCs w:val="21"/>
          <w:highlight w:val="none"/>
          <w:lang w:eastAsia="zh-CN"/>
        </w:rPr>
        <w:t>界面的所有功能都可以在菜单栏窗口里找到，如果很多内容被无意关闭了。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 w:val="0"/>
          <w:color w:val="FF0000"/>
          <w:szCs w:val="21"/>
          <w:highlight w:val="none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/>
          <w:color w:val="000000" w:themeColor="text1"/>
          <w:szCs w:val="21"/>
          <w:highlight w:val="no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Cs w:val="21"/>
          <w:highlight w:val="none"/>
          <w:lang w:eastAsia="zh-CN"/>
          <w14:textFill>
            <w14:solidFill>
              <w14:schemeClr w14:val="tx1"/>
            </w14:solidFill>
          </w14:textFill>
        </w:rPr>
        <w:t>可以使用</w:t>
      </w:r>
      <w:r>
        <w:rPr>
          <w:rFonts w:hint="eastAsia"/>
          <w:b/>
          <w:bCs w:val="0"/>
          <w:color w:val="FF0000"/>
          <w:szCs w:val="21"/>
          <w:highlight w:val="none"/>
          <w:lang w:eastAsia="zh-CN"/>
        </w:rPr>
        <w:t>基本功能</w:t>
      </w:r>
      <w:r>
        <w:rPr>
          <w:rFonts w:hint="eastAsia"/>
          <w:b w:val="0"/>
          <w:bCs/>
          <w:color w:val="000000" w:themeColor="text1"/>
          <w:szCs w:val="21"/>
          <w:highlight w:val="none"/>
          <w:lang w:eastAsia="zh-CN"/>
          <w14:textFill>
            <w14:solidFill>
              <w14:schemeClr w14:val="tx1"/>
            </w14:solidFill>
          </w14:textFill>
        </w:rPr>
        <w:t>＝〉</w:t>
      </w:r>
      <w:r>
        <w:rPr>
          <w:rFonts w:hint="eastAsia"/>
          <w:b/>
          <w:bCs w:val="0"/>
          <w:color w:val="FF0000"/>
          <w:szCs w:val="21"/>
          <w:highlight w:val="none"/>
          <w:lang w:eastAsia="zh-CN"/>
        </w:rPr>
        <w:t>复位基本功能</w:t>
      </w:r>
      <w:r>
        <w:rPr>
          <w:rFonts w:hint="eastAsia"/>
          <w:b w:val="0"/>
          <w:bCs/>
          <w:color w:val="000000" w:themeColor="text1"/>
          <w:szCs w:val="21"/>
          <w:highlight w:val="none"/>
          <w:lang w:eastAsia="zh-CN"/>
          <w14:textFill>
            <w14:solidFill>
              <w14:schemeClr w14:val="tx1"/>
            </w14:solidFill>
          </w14:textFill>
        </w:rPr>
        <w:t>，进行软件</w:t>
      </w:r>
      <w:r>
        <w:rPr>
          <w:rFonts w:hint="eastAsia"/>
          <w:b/>
          <w:bCs w:val="0"/>
          <w:color w:val="FF0000"/>
          <w:szCs w:val="21"/>
          <w:highlight w:val="none"/>
          <w:lang w:eastAsia="zh-CN"/>
        </w:rPr>
        <w:t>初始化界面</w:t>
      </w:r>
      <w:r>
        <w:rPr>
          <w:rFonts w:hint="eastAsia"/>
          <w:b w:val="0"/>
          <w:bCs/>
          <w:color w:val="000000" w:themeColor="text1"/>
          <w:szCs w:val="21"/>
          <w:highlight w:val="none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color w:val="000000"/>
          <w:szCs w:val="21"/>
          <w:lang w:eastAsia="zh-CN"/>
        </w:rPr>
      </w:pPr>
      <w:r>
        <w:rPr>
          <w:rFonts w:hint="eastAsia"/>
          <w:bCs/>
          <w:color w:val="000000"/>
          <w:szCs w:val="21"/>
          <w:lang w:eastAsia="zh-CN"/>
        </w:rPr>
        <w:t>如图：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color w:val="000000"/>
          <w:szCs w:val="21"/>
          <w:lang w:val="en-US" w:eastAsia="zh-CN"/>
        </w:rPr>
      </w:pPr>
      <w:r>
        <w:rPr>
          <w:rFonts w:hint="eastAsia"/>
          <w:bCs/>
          <w:color w:val="000000"/>
          <w:szCs w:val="21"/>
        </w:rPr>
        <w:drawing>
          <wp:inline distT="0" distB="0" distL="114300" distR="114300">
            <wp:extent cx="1432560" cy="1793240"/>
            <wp:effectExtent l="0" t="0" r="1524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新建文档（CTRL+N）（掌握）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Photoshop</w:t>
      </w:r>
      <w:r>
        <w:rPr>
          <w:rFonts w:hint="eastAsia"/>
          <w:b/>
          <w:bCs/>
          <w:color w:val="FF0000"/>
          <w:lang w:val="en-US" w:eastAsia="zh-CN"/>
        </w:rPr>
        <w:t>源文件格式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FF0000"/>
          <w:lang w:val="en-US" w:eastAsia="zh-CN"/>
        </w:rPr>
        <w:t>.psd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97635" cy="1218565"/>
            <wp:effectExtent l="0" t="0" r="1206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b="15042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Cs/>
          <w:color w:val="000000"/>
          <w:szCs w:val="21"/>
        </w:rPr>
      </w:pPr>
      <w:r>
        <w:rPr>
          <w:rFonts w:hint="eastAsia"/>
          <w:lang w:val="en-US" w:eastAsia="zh-CN"/>
        </w:rPr>
        <w:t>3.4.1新建文档方式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bCs/>
          <w:color w:val="000000"/>
          <w:szCs w:val="21"/>
        </w:rPr>
        <w:drawing>
          <wp:inline distT="0" distB="0" distL="114300" distR="114300">
            <wp:extent cx="2618740" cy="48577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直接在文件里新建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使用快捷键CTRL+N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3.4.2新建文档参数说明</w:t>
      </w:r>
    </w:p>
    <w:p/>
    <w:p/>
    <w:p/>
    <w:p>
      <w:r>
        <w:drawing>
          <wp:inline distT="0" distB="0" distL="114300" distR="114300">
            <wp:extent cx="4752340" cy="3714115"/>
            <wp:effectExtent l="0" t="0" r="10160" b="63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l="598" t="763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3.4.3RGB深入认识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颜色模式默认RGB，其它的这些我们都不要去点，我们用的就是RGB颜色，因为RGB属于我们显示器显示的这个颜色，是不是？或者说我们液晶显示器所显示的颜色。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生活中，我们肉眼所看到的一些实景，是不存在RGB颜色这个色值的。我们所能看到的这些实物都是cmyk颜色的，它和我的RGB是有非常大的区别的，我们会发现一张RGB的颜色的图片，它的明度是非常高，颜色非常的鲜艳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但是实际当，生活当中，我们是看不到这么鲜艳的东西的。就是这样一个区别，所以默认我们就选RGB颜色就可以了。</w:t>
      </w:r>
    </w:p>
    <w:p>
      <w:pPr>
        <w:pStyle w:val="5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3.4.4</w:t>
      </w:r>
      <w:r>
        <w:rPr>
          <w:rFonts w:hint="eastAsia"/>
          <w:lang w:eastAsia="zh-CN"/>
        </w:rPr>
        <w:t>注意事项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名称：给文档命名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宽度的定制：</w:t>
      </w:r>
      <w:r>
        <w:rPr>
          <w:rFonts w:hint="eastAsia"/>
          <w:b/>
          <w:bCs/>
          <w:color w:val="FF0000"/>
          <w:lang w:val="en-US" w:eastAsia="zh-CN"/>
        </w:rPr>
        <w:t>1920px*1080px</w:t>
      </w:r>
      <w:r>
        <w:rPr>
          <w:rFonts w:hint="eastAsia"/>
          <w:color w:val="FF0000"/>
          <w:lang w:val="en-US" w:eastAsia="zh-CN"/>
        </w:rPr>
        <w:t xml:space="preserve"> 网页设计标准尺寸</w:t>
      </w:r>
      <w:r>
        <w:rPr>
          <w:rFonts w:hint="eastAsia"/>
          <w:lang w:val="en-US" w:eastAsia="zh-CN"/>
        </w:rPr>
        <w:t xml:space="preserve">  基本单位是：</w:t>
      </w:r>
      <w:r>
        <w:rPr>
          <w:rFonts w:hint="eastAsia"/>
          <w:color w:val="FF0000"/>
          <w:lang w:val="en-US" w:eastAsia="zh-CN"/>
        </w:rPr>
        <w:t>像素（px）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分辨率：网页：72  打印：300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颜色模式：RGB模式</w:t>
      </w:r>
    </w:p>
    <w:p>
      <w:pPr>
        <w:pStyle w:val="31"/>
        <w:numPr>
          <w:ilvl w:val="0"/>
          <w:numId w:val="0"/>
        </w:numPr>
        <w:tabs>
          <w:tab w:val="clear" w:pos="425"/>
        </w:tabs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二、移动工具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szCs w:val="21"/>
        </w:rPr>
        <w:t>（掌握）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本节的知识内容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移动工具的作用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图层（重点）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图层的打开方式</w:t>
      </w:r>
    </w:p>
    <w:p>
      <w:pPr>
        <w:numPr>
          <w:ilvl w:val="0"/>
          <w:numId w:val="6"/>
        </w:numPr>
        <w:ind w:left="420" w:leftChars="0" w:hanging="420" w:firstLineChars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微信logo设计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移动工具（V）</w:t>
      </w:r>
    </w:p>
    <w:p>
      <w:pPr>
        <w:rPr>
          <w:rFonts w:hint="eastAsia"/>
          <w:bCs/>
          <w:color w:val="000000"/>
          <w:szCs w:val="21"/>
          <w:lang w:eastAsia="zh-CN"/>
        </w:rPr>
      </w:pPr>
      <w:r>
        <w:rPr>
          <w:rFonts w:hint="eastAsia"/>
          <w:bCs/>
          <w:color w:val="000000"/>
          <w:szCs w:val="21"/>
        </w:rPr>
        <w:drawing>
          <wp:inline distT="0" distB="0" distL="114300" distR="114300">
            <wp:extent cx="371475" cy="400050"/>
            <wp:effectExtent l="0" t="0" r="952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color w:val="000000"/>
          <w:szCs w:val="21"/>
          <w:lang w:eastAsia="zh-CN"/>
        </w:rPr>
        <w:t>可以对选中的图像进行移动。</w:t>
      </w:r>
      <w:r>
        <w:rPr>
          <w:rFonts w:hint="eastAsia"/>
          <w:bCs/>
          <w:color w:val="000000"/>
          <w:szCs w:val="21"/>
          <w:lang w:val="en-US" w:eastAsia="zh-CN"/>
        </w:rPr>
        <w:t>Shift+V 可以切换对应工具下面的工具</w:t>
      </w:r>
    </w:p>
    <w:p>
      <w:pPr>
        <w:rPr>
          <w:rFonts w:hint="eastAsia"/>
          <w:bCs/>
          <w:color w:val="000000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选中图像移动过程中，按住shift时移动，是平移图像。选中图像按住alt去拖动，是复制图像。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2、图层（</w:t>
      </w:r>
      <w:r>
        <w:rPr>
          <w:rFonts w:hint="eastAsia"/>
          <w:color w:val="FF0000"/>
          <w:lang w:val="en-US" w:eastAsia="zh-CN"/>
        </w:rPr>
        <w:t>重点</w:t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1.1什么是图层？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图层，就像书页一样，上面的覆盖下面的。这个是它的概念，下面我专门做了一张图帮助大家理解图层。</w: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6184265" cy="2857500"/>
            <wp:effectExtent l="0" t="0" r="6985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b="135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1.2图层的几种类型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背景层：本身带锁不能移动，如果需要移动，必须解锁（双击左键解锁）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矢量图层：放大不失真，可以无限放大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位图图层：放大失真，但是可以缩小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智能对象图层：点击进入可以编辑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新建图层：单纯的新建图层，为透明效果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组：编组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1.3图层的多选和点选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图层多选</w:t>
      </w:r>
      <w:r>
        <w:rPr>
          <w:rFonts w:hint="eastAsia"/>
          <w:lang w:val="en-US" w:eastAsia="zh-CN"/>
        </w:rPr>
        <w:t>：在图层面板中，点击鼠标选一个图层＝＝》按住shift再点选另一个图层，可实现图层的多选（选中的是两个图层间的一个区域）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79905" cy="3436620"/>
            <wp:effectExtent l="0" t="0" r="10795" b="1143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图层的点选</w:t>
      </w:r>
      <w:r>
        <w:rPr>
          <w:rFonts w:hint="eastAsia"/>
          <w:lang w:val="en-US" w:eastAsia="zh-CN"/>
        </w:rPr>
        <w:t>：在图层面板中，按住</w:t>
      </w:r>
      <w:r>
        <w:rPr>
          <w:rFonts w:hint="eastAsia"/>
          <w:color w:val="FF0000"/>
          <w:lang w:val="en-US" w:eastAsia="zh-CN"/>
        </w:rPr>
        <w:t>CTRL键＝》</w:t>
      </w:r>
      <w:r>
        <w:rPr>
          <w:rFonts w:hint="eastAsia"/>
          <w:lang w:val="en-US" w:eastAsia="zh-CN"/>
        </w:rPr>
        <w:t>点击图层后面</w:t>
      </w:r>
      <w:r>
        <w:rPr>
          <w:rFonts w:hint="eastAsia"/>
          <w:color w:val="FF0000"/>
          <w:lang w:val="en-US" w:eastAsia="zh-CN"/>
        </w:rPr>
        <w:t>空白处</w:t>
      </w:r>
      <w:r>
        <w:drawing>
          <wp:inline distT="0" distB="0" distL="114300" distR="114300">
            <wp:extent cx="2190750" cy="257175"/>
            <wp:effectExtent l="0" t="0" r="0" b="9525"/>
            <wp:docPr id="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，（</w:t>
      </w:r>
      <w:r>
        <w:rPr>
          <w:rFonts w:hint="eastAsia"/>
          <w:color w:val="FF0000"/>
          <w:lang w:val="en-US" w:eastAsia="zh-CN"/>
        </w:rPr>
        <w:t>CTRL+预览图</w:t>
      </w:r>
      <w:r>
        <w:drawing>
          <wp:inline distT="0" distB="0" distL="114300" distR="114300">
            <wp:extent cx="2171700" cy="276225"/>
            <wp:effectExtent l="0" t="0" r="0" b="9525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）进行点选多个图层。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26870" cy="3187700"/>
            <wp:effectExtent l="0" t="0" r="11430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1.4矩形选框工具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0525" cy="323850"/>
            <wp:effectExtent l="0" t="0" r="952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选中一个矩形的区域，按住</w:t>
      </w:r>
      <w:r>
        <w:rPr>
          <w:rFonts w:hint="eastAsia"/>
          <w:lang w:val="en-US" w:eastAsia="zh-CN"/>
        </w:rPr>
        <w:t>shift时拖动是一个正方形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1.5标尺的设定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编辑－首选项－单位与标尺：标尺设置为像素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09290" cy="958850"/>
            <wp:effectExtent l="0" t="0" r="10160" b="1270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rcRect t="3205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1.6色彩面板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14315" cy="3314065"/>
            <wp:effectExtent l="0" t="0" r="635" b="63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rcRect l="708" t="843" r="531" b="1405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1.7前景色和背景色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81000" cy="390525"/>
            <wp:effectExtent l="0" t="0" r="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绿色格子是前景色，蓝色格子是背景色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ALT+DELETE</w:t>
      </w:r>
      <w:r>
        <w:rPr>
          <w:rFonts w:hint="eastAsia"/>
          <w:lang w:val="en-US" w:eastAsia="zh-CN"/>
        </w:rPr>
        <w:t>填充前景色，</w:t>
      </w:r>
      <w:r>
        <w:rPr>
          <w:rFonts w:hint="eastAsia"/>
          <w:b/>
          <w:bCs/>
          <w:color w:val="FF0000"/>
          <w:lang w:val="en-US" w:eastAsia="zh-CN"/>
        </w:rPr>
        <w:t>CTRL+DELETE</w:t>
      </w:r>
      <w:r>
        <w:rPr>
          <w:rFonts w:hint="eastAsia"/>
          <w:lang w:val="en-US" w:eastAsia="zh-CN"/>
        </w:rPr>
        <w:t>填充背景色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3、图层的打开方式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文件＝》打开（</w:t>
      </w:r>
      <w:r>
        <w:rPr>
          <w:rFonts w:hint="eastAsia"/>
          <w:b/>
          <w:bCs/>
          <w:color w:val="FF0000"/>
          <w:lang w:val="en-US" w:eastAsia="zh-CN"/>
        </w:rPr>
        <w:t>CTRL+O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直接将图像文件拖入</w:t>
      </w:r>
      <w:r>
        <w:rPr>
          <w:rFonts w:hint="eastAsia"/>
          <w:color w:val="FF0000"/>
          <w:lang w:val="en-US" w:eastAsia="zh-CN"/>
        </w:rPr>
        <w:t>当前文档</w:t>
      </w:r>
      <w:r>
        <w:rPr>
          <w:rFonts w:hint="eastAsia"/>
          <w:lang w:val="en-US" w:eastAsia="zh-CN"/>
        </w:rPr>
        <w:t>中打开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直接将图像文件拖入</w:t>
      </w:r>
      <w:r>
        <w:rPr>
          <w:rFonts w:hint="eastAsia"/>
          <w:color w:val="FF0000"/>
          <w:lang w:val="en-US" w:eastAsia="zh-CN"/>
        </w:rPr>
        <w:t>新建文档</w:t>
      </w:r>
      <w:r>
        <w:rPr>
          <w:rFonts w:hint="eastAsia"/>
          <w:lang w:val="en-US" w:eastAsia="zh-CN"/>
        </w:rPr>
        <w:t>中打开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4、微信logo设计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1.1微信logo怎么设计？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设计步聚如下：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1.使用矩形选框工具画出一个正方形并填充绿色</w:t>
      </w:r>
    </w:p>
    <w:p>
      <w:r>
        <w:drawing>
          <wp:inline distT="0" distB="0" distL="114300" distR="114300">
            <wp:extent cx="1724025" cy="1648460"/>
            <wp:effectExtent l="0" t="0" r="9525" b="889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新建一个图层放于该背景图层之上，然后使用椭圆选框工具画出第一个图标椭圆并填充白色，并取消选区（CTRL+D）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04340" cy="1624330"/>
            <wp:effectExtent l="0" t="0" r="10160" b="13970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使用移动工具，按住ALT键拖动</w:t>
      </w:r>
      <w:r>
        <w:rPr>
          <w:rFonts w:hint="eastAsia"/>
          <w:color w:val="FF0000"/>
          <w:lang w:val="en-US" w:eastAsia="zh-CN"/>
        </w:rPr>
        <w:t>复制一个图层</w:t>
      </w:r>
      <w:r>
        <w:rPr>
          <w:rFonts w:hint="eastAsia"/>
          <w:lang w:val="en-US" w:eastAsia="zh-CN"/>
        </w:rPr>
        <w:t>，然后再缩小当前复制图层（按CTRL+T自由变换，等比例中心缩放），并且调整到适当位置，然回ENTER回车确认变换。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685925" cy="1706880"/>
            <wp:effectExtent l="0" t="0" r="9525" b="7620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选中当前图层，CTRL+点击图层前面的预览图，建立选区，再选中下面大圆所在图层，删除（按delete键）选中部分并取消选区（CTRL+D），再次选中小圆所在图层，然后</w:t>
      </w:r>
      <w:r>
        <w:rPr>
          <w:rFonts w:hint="eastAsia"/>
          <w:color w:val="FF0000"/>
          <w:lang w:val="en-US" w:eastAsia="zh-CN"/>
        </w:rPr>
        <w:t>CTRL+T自由变换然后进行等比中心缩小</w:t>
      </w:r>
      <w:r>
        <w:rPr>
          <w:rFonts w:hint="eastAsia"/>
          <w:lang w:val="en-US" w:eastAsia="zh-CN"/>
        </w:rPr>
        <w:t>当前小圆，</w:t>
      </w:r>
      <w:r>
        <w:rPr>
          <w:rFonts w:hint="eastAsia"/>
          <w:color w:val="FF0000"/>
          <w:lang w:val="en-US" w:eastAsia="zh-CN"/>
        </w:rPr>
        <w:t>透出后面背景颜色</w:t>
      </w:r>
      <w:r>
        <w:rPr>
          <w:rFonts w:hint="eastAsia"/>
          <w:lang w:val="en-US" w:eastAsia="zh-CN"/>
        </w:rPr>
        <w:t>，形成边线。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66900" cy="1795780"/>
            <wp:effectExtent l="0" t="0" r="0" b="1397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选中大圆所在图层，用椭圆选框工具，画出一个正圆（按住shift画正圆），然后再次删除（按delete键），取消选区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96110" cy="1885315"/>
            <wp:effectExtent l="0" t="0" r="8890" b="635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然后将鼠标移到选区中央，水平移动到另一个地方删除并取消选区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972310" cy="1931035"/>
            <wp:effectExtent l="0" t="0" r="8890" b="12065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再移动选区到小圆，然后切换图层到小圆所在的图层，操作第6点方式得到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959610" cy="1888490"/>
            <wp:effectExtent l="0" t="0" r="2540" b="16510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</w:t>
      </w:r>
      <w:r>
        <w:rPr>
          <w:rFonts w:hint="eastAsia"/>
          <w:lang w:val="en-US" w:eastAsia="zh-CN"/>
        </w:rPr>
        <w:t>：本示例主要是为了更好理解图层的作用。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保证一个图形一个图层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理解图层的定义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1.2自由变换（CTRL+T）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Shift+控制点拖动</w:t>
      </w:r>
      <w:r>
        <w:rPr>
          <w:rFonts w:hint="eastAsia"/>
          <w:lang w:val="en-US" w:eastAsia="zh-CN"/>
        </w:rPr>
        <w:t>：按比例缩放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Alt+Shift+控制点拖动</w:t>
      </w:r>
      <w:r>
        <w:rPr>
          <w:rFonts w:hint="eastAsia"/>
          <w:lang w:val="en-US" w:eastAsia="zh-CN"/>
        </w:rPr>
        <w:t>：按比例中心缩放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1.3常用快捷键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通用快捷键：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Ctrl+C:复制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Ctrl+V:粘贴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Ctrl+X:剪切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Ctrl+D:取消选区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扩展快捷键：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Ctrl+Z:撤回上一步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Ctrl+Alt+Z 无限返回上一步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1"/>
        <w:numPr>
          <w:ilvl w:val="0"/>
          <w:numId w:val="0"/>
        </w:numPr>
        <w:tabs>
          <w:tab w:val="clear" w:pos="425"/>
        </w:tabs>
        <w:ind w:leftChars="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lang w:eastAsia="zh-CN"/>
        </w:rPr>
        <w:t>三、选取工具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szCs w:val="21"/>
        </w:rPr>
        <w:t>（掌握）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本节的知识内容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抓手工具和放大镜工具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选区工具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套索工具</w:t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eastAsia" w:ascii="微软雅黑" w:hAnsi="微软雅黑" w:eastAsia="微软雅黑" w:cs="微软雅黑"/>
          <w:lang w:val="en-US" w:eastAsia="zh-CN"/>
        </w:rPr>
        <w:t>魔棒工具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抓手工具和放大镱工具（了解）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61950" cy="295275"/>
            <wp:effectExtent l="0" t="0" r="0" b="952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整体移动图层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" cy="285750"/>
            <wp:effectExtent l="0" t="0" r="9525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画布的整体放大和缩小</w:t>
      </w:r>
    </w:p>
    <w:p>
      <w:pPr>
        <w:pStyle w:val="3"/>
        <w:numPr>
          <w:ilvl w:val="0"/>
          <w:numId w:val="12"/>
        </w:numPr>
      </w:pPr>
      <w:r>
        <w:rPr>
          <w:rFonts w:hint="eastAsia"/>
          <w:lang w:val="en-US" w:eastAsia="zh-CN"/>
        </w:rPr>
        <w:t>选区工具（掌握）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133475" cy="323850"/>
            <wp:effectExtent l="0" t="0" r="952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第一个是新选区：新建选区会替代旧选区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104900" cy="285750"/>
            <wp:effectExtent l="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第二个添加选区：在当前选区上面添加一个选区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114425" cy="304800"/>
            <wp:effectExtent l="0" t="0" r="9525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第三个减去选区：减去当前选区的一个部分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066800" cy="323850"/>
            <wp:effectExtent l="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第四个交叉选区：选择两个选区之间的一个部分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套索工具（了解）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1950" cy="304800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多边形套索工具：两点确定一条线原理描出一个多边形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" cy="295275"/>
            <wp:effectExtent l="0" t="0" r="9525" b="952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磁性套索工具：颜色差别比较大的图形有一个吸附作用建立选区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魔棒工具（了解）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" cy="323850"/>
            <wp:effectExtent l="0" t="0" r="9525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快速选择工具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" cy="333375"/>
            <wp:effectExtent l="0" t="0" r="9525" b="952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魔棒工具</w:t>
      </w:r>
    </w:p>
    <w:p>
      <w:pPr>
        <w:pStyle w:val="31"/>
        <w:numPr>
          <w:ilvl w:val="0"/>
          <w:numId w:val="13"/>
        </w:numPr>
        <w:tabs>
          <w:tab w:val="clear" w:pos="425"/>
        </w:tabs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液化、去水印（</w:t>
      </w:r>
      <w:r>
        <w:rPr>
          <w:rFonts w:hint="eastAsia" w:ascii="宋体" w:hAnsi="宋体" w:eastAsia="宋体" w:cs="宋体"/>
          <w:color w:val="FF0000"/>
          <w:lang w:eastAsia="zh-CN"/>
        </w:rPr>
        <w:t>重点</w:t>
      </w:r>
      <w:r>
        <w:rPr>
          <w:rFonts w:hint="eastAsia" w:ascii="宋体" w:hAnsi="宋体" w:eastAsia="宋体" w:cs="宋体"/>
          <w:lang w:eastAsia="zh-CN"/>
        </w:rPr>
        <w:t>）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本节的知识点内容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液化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去水印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工具扩展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3"/>
        <w:numPr>
          <w:ilvl w:val="0"/>
          <w:numId w:val="1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液化（掌握）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操作步聚：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滤镜－液化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工具说明：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81000" cy="247650"/>
            <wp:effectExtent l="0" t="0" r="0" b="0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褶皱工具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把选中的部分，进行向内收缩的一个效果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23850" cy="209550"/>
            <wp:effectExtent l="0" t="0" r="0" b="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膨胀工具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把选中的部分，进行向外放大的一个效果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去水印（掌握）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操作步聚：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lang w:val="en-US" w:eastAsia="zh-CN"/>
        </w:rPr>
        <w:t>使用矩形选框工具，选中所需要去掉的区域，进行</w:t>
      </w:r>
      <w:r>
        <w:rPr>
          <w:rFonts w:hint="eastAsia"/>
          <w:b/>
          <w:bCs/>
          <w:color w:val="FF0000"/>
          <w:lang w:val="en-US" w:eastAsia="zh-CN"/>
        </w:rPr>
        <w:t>编辑－填充－内容识别</w:t>
      </w:r>
    </w:p>
    <w:p>
      <w:pPr>
        <w:pStyle w:val="3"/>
        <w:numPr>
          <w:ilvl w:val="0"/>
          <w:numId w:val="1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工具扩展（了解）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71475" cy="266700"/>
            <wp:effectExtent l="0" t="0" r="9525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吸管工具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52425" cy="276225"/>
            <wp:effectExtent l="0" t="0" r="9525" b="952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画笔工具</w:t>
      </w:r>
    </w:p>
    <w:p>
      <w:pPr>
        <w:pStyle w:val="31"/>
        <w:numPr>
          <w:ilvl w:val="0"/>
          <w:numId w:val="13"/>
        </w:numPr>
        <w:tabs>
          <w:tab w:val="clear" w:pos="425"/>
        </w:tabs>
        <w:ind w:leftChars="0"/>
        <w:rPr>
          <w:rFonts w:hint="eastAsia"/>
        </w:rPr>
      </w:pPr>
      <w:r>
        <w:rPr>
          <w:rFonts w:hint="eastAsia"/>
          <w:lang w:eastAsia="zh-CN"/>
        </w:rPr>
        <w:t>扣图（</w:t>
      </w:r>
      <w:r>
        <w:rPr>
          <w:rFonts w:hint="eastAsia"/>
          <w:color w:val="FF0000"/>
          <w:lang w:eastAsia="zh-CN"/>
        </w:rPr>
        <w:t>重点</w:t>
      </w:r>
      <w:r>
        <w:rPr>
          <w:rFonts w:hint="eastAsia"/>
          <w:lang w:eastAsia="zh-CN"/>
        </w:rPr>
        <w:t>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本节的知识内容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扣图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图层对齐的方式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平均分布</w:t>
      </w:r>
    </w:p>
    <w:p>
      <w:pPr>
        <w:pStyle w:val="3"/>
        <w:numPr>
          <w:ilvl w:val="0"/>
          <w:numId w:val="1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扣图（掌握）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扣图在我们网页设计中非常的重要</w:t>
      </w:r>
      <w:r>
        <w:rPr>
          <w:rFonts w:hint="eastAsia"/>
          <w:lang w:val="en-US" w:eastAsia="zh-CN"/>
        </w:rPr>
        <w:t>,主要用天图片的合成,比如:banner图的制作、产品图片优化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13400" cy="2971165"/>
            <wp:effectExtent l="0" t="0" r="6350" b="635"/>
            <wp:docPr id="6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步聚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使用快速选择工具选出主体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26435" cy="2433320"/>
            <wp:effectExtent l="0" t="0" r="12065" b="5080"/>
            <wp:docPr id="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4"/>
                    <pic:cNvPicPr>
                      <a:picLocks noChangeAspect="1"/>
                    </pic:cNvPicPr>
                  </pic:nvPicPr>
                  <pic:blipFill>
                    <a:blip r:embed="rId51"/>
                    <a:srcRect r="616" b="1017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然后执行，调整边缘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114425" cy="352425"/>
            <wp:effectExtent l="0" t="0" r="9525" b="9525"/>
            <wp:docPr id="6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这时候会得到如下面板：通过调整边缘检测来控制边缘扣图半径的大小，数值越大，所扣的轮阔越多，做出来的效果越逼真。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然后再结合情况，调整平滑（使用边缘线条不生硬）和羽化（使用边缘柔化），此处不是固定的数值，因为图片大小不一样，计算机算出来的值也不一样。所以没有固定的数值，需要手工设置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90725" cy="2946400"/>
            <wp:effectExtent l="0" t="0" r="9525" b="6350"/>
            <wp:docPr id="7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6"/>
                    <pic:cNvPicPr>
                      <a:picLocks noChangeAspect="1"/>
                    </pic:cNvPicPr>
                  </pic:nvPicPr>
                  <pic:blipFill>
                    <a:blip r:embed="rId53"/>
                    <a:srcRect t="361" r="53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将扣出来的图层下面加一个有颜色的背景图层，观看扣出来的效果，如图图像不是很理想，请重新扣图。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74110" cy="2778125"/>
            <wp:effectExtent l="0" t="0" r="2540" b="3175"/>
            <wp:docPr id="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rcRect l="308" t="204" r="462" b="204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注意：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人物扣图最重要是头发丝部分,先保证头发的质量,再做主体的修正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使用快速选区工具,选得越多,扣出来的效果越逼真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细节的地方需要不断调节笔触大小选取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扣图是一个精细活,需要有耐心,一点一点慢慢扣出来,大多数时候,只扣一个是不够的,需要多次扣出图层,才能达到理想效果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图层的对齐方式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选中</w:t>
      </w:r>
      <w:r>
        <w:rPr>
          <w:rFonts w:hint="eastAsia"/>
          <w:color w:val="FF0000"/>
          <w:lang w:eastAsia="zh-CN"/>
        </w:rPr>
        <w:t>两个或两个以上</w:t>
      </w:r>
      <w:r>
        <w:rPr>
          <w:rFonts w:hint="eastAsia"/>
          <w:lang w:eastAsia="zh-CN"/>
        </w:rPr>
        <w:t>的图层，然后进行对齐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800100" cy="304800"/>
            <wp:effectExtent l="0" t="0" r="0" b="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顶对齐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垂直居中对齐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底对齐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723900" cy="314325"/>
            <wp:effectExtent l="0" t="0" r="0" b="952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左对齐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水平居中对齐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右对齐</w:t>
      </w:r>
    </w:p>
    <w:p>
      <w:pPr>
        <w:pStyle w:val="3"/>
        <w:numPr>
          <w:ilvl w:val="0"/>
          <w:numId w:val="2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图层的平均分布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选中</w:t>
      </w:r>
      <w:r>
        <w:rPr>
          <w:rFonts w:hint="eastAsia"/>
          <w:color w:val="FF0000"/>
          <w:lang w:eastAsia="zh-CN"/>
        </w:rPr>
        <w:t>三个或三个以上</w:t>
      </w:r>
      <w:r>
        <w:rPr>
          <w:rFonts w:hint="eastAsia"/>
          <w:lang w:eastAsia="zh-CN"/>
        </w:rPr>
        <w:t>的图层，然后进行平均分布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81050" cy="295275"/>
            <wp:effectExtent l="0" t="0" r="0" b="952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按顶分布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垂直居中分布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按底分布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42950" cy="295275"/>
            <wp:effectExtent l="0" t="0" r="0" b="952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按左分布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按水平居中分布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按底分布</w:t>
      </w:r>
    </w:p>
    <w:p>
      <w:pPr>
        <w:pStyle w:val="31"/>
        <w:numPr>
          <w:ilvl w:val="0"/>
          <w:numId w:val="13"/>
        </w:numPr>
        <w:tabs>
          <w:tab w:val="clear" w:pos="425"/>
        </w:tabs>
        <w:ind w:leftChars="0"/>
      </w:pPr>
      <w:r>
        <w:rPr>
          <w:rFonts w:hint="eastAsia"/>
          <w:lang w:eastAsia="zh-CN"/>
        </w:rPr>
        <w:t>文字工具（了解）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本节的知识内容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文字工具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文本段落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三种打字方式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效果图字体细节处理（了解）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3"/>
        <w:numPr>
          <w:ilvl w:val="0"/>
          <w:numId w:val="2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文字工具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1950" cy="304800"/>
            <wp:effectExtent l="0" t="0" r="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直排文字</w:t>
      </w:r>
    </w:p>
    <w:p/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71475" cy="295275"/>
            <wp:effectExtent l="0" t="0" r="9525" b="952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横排文字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3"/>
        <w:numPr>
          <w:ilvl w:val="0"/>
          <w:numId w:val="2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文本段落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如果需要打出一个段落的文字或多个段落的文字，我们先选中直排文字工具，然后在画布中任一一个地方按住鼠标左键</w:t>
      </w:r>
      <w:r>
        <w:rPr>
          <w:rFonts w:hint="eastAsia"/>
          <w:b/>
          <w:bCs/>
          <w:color w:val="FF0000"/>
          <w:lang w:eastAsia="zh-CN"/>
        </w:rPr>
        <w:t>拖出一个区域</w:t>
      </w:r>
      <w:r>
        <w:rPr>
          <w:rFonts w:hint="eastAsia"/>
          <w:lang w:eastAsia="zh-CN"/>
        </w:rPr>
        <w:t>，然后再进行打字，这个就是段落文字。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段落文字的内容排列方式：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2238375" cy="514350"/>
            <wp:effectExtent l="0" t="0" r="9525" b="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lang w:eastAsia="zh-CN"/>
        </w:rPr>
        <w:t>打字的对齐方式</w:t>
      </w:r>
    </w:p>
    <w:p>
      <w:r>
        <w:drawing>
          <wp:inline distT="0" distB="0" distL="114300" distR="114300">
            <wp:extent cx="876300" cy="333375"/>
            <wp:effectExtent l="0" t="0" r="0" b="952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左对齐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居中对齐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右对齐</w:t>
      </w:r>
    </w:p>
    <w:p>
      <w:pPr>
        <w:pStyle w:val="3"/>
        <w:numPr>
          <w:ilvl w:val="0"/>
          <w:numId w:val="2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效果图字体细节处理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当我们拿到效果图的时候，如果效果图中</w:t>
      </w:r>
      <w:r>
        <w:rPr>
          <w:rFonts w:hint="eastAsia"/>
          <w:b/>
          <w:bCs/>
          <w:color w:val="FF0000"/>
          <w:lang w:eastAsia="zh-CN"/>
        </w:rPr>
        <w:t>文字图层</w:t>
      </w:r>
      <w:r>
        <w:rPr>
          <w:rFonts w:hint="eastAsia"/>
          <w:lang w:eastAsia="zh-CN"/>
        </w:rPr>
        <w:t>，红色方框内有选中的状态，请先确认该文字图层，该文字是否需要在</w:t>
      </w:r>
      <w:r>
        <w:rPr>
          <w:rFonts w:hint="eastAsia"/>
          <w:lang w:val="en-US" w:eastAsia="zh-CN"/>
        </w:rPr>
        <w:t>HTML里做成文字，如果需要，请确保此处没有选中的状态，因为在我们HTML里面没有办法实现该效果。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8740" cy="2647315"/>
            <wp:effectExtent l="0" t="0" r="10160" b="63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rcRect t="1389" b="2084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聚，反复练习，才能让效果更好。</w:t>
      </w:r>
      <w:bookmarkStart w:id="0" w:name="_GoBack"/>
      <w:bookmarkEnd w:id="0"/>
    </w:p>
    <w:sectPr>
      <w:headerReference r:id="rId3" w:type="default"/>
      <w:pgSz w:w="11906" w:h="16838"/>
      <w:pgMar w:top="1701" w:right="1077" w:bottom="1417" w:left="1077" w:header="567" w:footer="567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叶根友特色简体升级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single" w:color="auto" w:sz="4" w:space="1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 w:ascii="宋体" w:hAnsi="宋体" w:cs="宋体"/>
        <w:color w:val="342C29"/>
        <w:spacing w:val="20"/>
        <w:sz w:val="21"/>
        <w:szCs w:val="21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 w:tentative="0">
      <w:start w:val="1"/>
      <w:numFmt w:val="decimal"/>
      <w:pStyle w:val="3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3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35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Arial" w:hAnsi="Arial" w:cs="Arial"/>
      </w:rPr>
    </w:lvl>
    <w:lvl w:ilvl="3" w:tentative="0">
      <w:start w:val="1"/>
      <w:numFmt w:val="decimal"/>
      <w:pStyle w:val="37"/>
      <w:lvlText w:val="%4."/>
      <w:lvlJc w:val="left"/>
      <w:pPr>
        <w:tabs>
          <w:tab w:val="left" w:pos="420"/>
        </w:tabs>
        <w:ind w:left="420" w:hanging="420"/>
      </w:pPr>
      <w:rPr>
        <w:rFonts w:hint="default" w:ascii="Arial" w:hAnsi="Arial" w:eastAsia="宋体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590BD651"/>
    <w:multiLevelType w:val="singleLevel"/>
    <w:tmpl w:val="590BD651"/>
    <w:lvl w:ilvl="0" w:tentative="0">
      <w:start w:val="4"/>
      <w:numFmt w:val="chineseCounting"/>
      <w:suff w:val="nothing"/>
      <w:lvlText w:val="%1、"/>
      <w:lvlJc w:val="left"/>
    </w:lvl>
  </w:abstractNum>
  <w:abstractNum w:abstractNumId="2">
    <w:nsid w:val="590BD798"/>
    <w:multiLevelType w:val="singleLevel"/>
    <w:tmpl w:val="590BD79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0BD810"/>
    <w:multiLevelType w:val="singleLevel"/>
    <w:tmpl w:val="590BD810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0BD92E"/>
    <w:multiLevelType w:val="singleLevel"/>
    <w:tmpl w:val="590BD92E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0BD959"/>
    <w:multiLevelType w:val="singleLevel"/>
    <w:tmpl w:val="590BD95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0BE24A"/>
    <w:multiLevelType w:val="singleLevel"/>
    <w:tmpl w:val="590BE24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90BF818"/>
    <w:multiLevelType w:val="singleLevel"/>
    <w:tmpl w:val="590BF818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590BFA95"/>
    <w:multiLevelType w:val="singleLevel"/>
    <w:tmpl w:val="590BFA95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90C0D77"/>
    <w:multiLevelType w:val="singleLevel"/>
    <w:tmpl w:val="590C0D77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90C1E19"/>
    <w:multiLevelType w:val="singleLevel"/>
    <w:tmpl w:val="590C1E19"/>
    <w:lvl w:ilvl="0" w:tentative="0">
      <w:start w:val="1"/>
      <w:numFmt w:val="decimal"/>
      <w:suff w:val="nothing"/>
      <w:lvlText w:val="%1)"/>
      <w:lvlJc w:val="left"/>
    </w:lvl>
  </w:abstractNum>
  <w:abstractNum w:abstractNumId="11">
    <w:nsid w:val="590C4E0F"/>
    <w:multiLevelType w:val="singleLevel"/>
    <w:tmpl w:val="590C4E0F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90C5836"/>
    <w:multiLevelType w:val="singleLevel"/>
    <w:tmpl w:val="590C5836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90C5865"/>
    <w:multiLevelType w:val="singleLevel"/>
    <w:tmpl w:val="590C5865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90C5A94"/>
    <w:multiLevelType w:val="singleLevel"/>
    <w:tmpl w:val="590C5A94"/>
    <w:lvl w:ilvl="0" w:tentative="0">
      <w:start w:val="3"/>
      <w:numFmt w:val="decimal"/>
      <w:suff w:val="nothing"/>
      <w:lvlText w:val="%1、"/>
      <w:lvlJc w:val="left"/>
    </w:lvl>
  </w:abstractNum>
  <w:abstractNum w:abstractNumId="15">
    <w:nsid w:val="590C5AC6"/>
    <w:multiLevelType w:val="singleLevel"/>
    <w:tmpl w:val="590C5AC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90D792D"/>
    <w:multiLevelType w:val="singleLevel"/>
    <w:tmpl w:val="590D792D"/>
    <w:lvl w:ilvl="0" w:tentative="0">
      <w:start w:val="4"/>
      <w:numFmt w:val="decimal"/>
      <w:suff w:val="nothing"/>
      <w:lvlText w:val="%1、"/>
      <w:lvlJc w:val="left"/>
    </w:lvl>
  </w:abstractNum>
  <w:abstractNum w:abstractNumId="17">
    <w:nsid w:val="590D8E8B"/>
    <w:multiLevelType w:val="singleLevel"/>
    <w:tmpl w:val="590D8E8B"/>
    <w:lvl w:ilvl="0" w:tentative="0">
      <w:start w:val="2"/>
      <w:numFmt w:val="decimal"/>
      <w:suff w:val="nothing"/>
      <w:lvlText w:val="%1."/>
      <w:lvlJc w:val="left"/>
    </w:lvl>
  </w:abstractNum>
  <w:abstractNum w:abstractNumId="18">
    <w:nsid w:val="590D95D1"/>
    <w:multiLevelType w:val="singleLevel"/>
    <w:tmpl w:val="590D95D1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90D9973"/>
    <w:multiLevelType w:val="singleLevel"/>
    <w:tmpl w:val="590D997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590DA3D0"/>
    <w:multiLevelType w:val="singleLevel"/>
    <w:tmpl w:val="590DA3D0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90E725E"/>
    <w:multiLevelType w:val="singleLevel"/>
    <w:tmpl w:val="590E725E"/>
    <w:lvl w:ilvl="0" w:tentative="0">
      <w:start w:val="1"/>
      <w:numFmt w:val="decimal"/>
      <w:suff w:val="nothing"/>
      <w:lvlText w:val="%1."/>
      <w:lvlJc w:val="left"/>
    </w:lvl>
  </w:abstractNum>
  <w:abstractNum w:abstractNumId="22">
    <w:nsid w:val="591E9AF7"/>
    <w:multiLevelType w:val="singleLevel"/>
    <w:tmpl w:val="591E9AF7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2"/>
  </w:num>
  <w:num w:numId="3">
    <w:abstractNumId w:val="6"/>
  </w:num>
  <w:num w:numId="4">
    <w:abstractNumId w:val="7"/>
  </w:num>
  <w:num w:numId="5">
    <w:abstractNumId w:val="8"/>
  </w:num>
  <w:num w:numId="6">
    <w:abstractNumId w:val="5"/>
  </w:num>
  <w:num w:numId="7">
    <w:abstractNumId w:val="9"/>
  </w:num>
  <w:num w:numId="8">
    <w:abstractNumId w:val="10"/>
  </w:num>
  <w:num w:numId="9">
    <w:abstractNumId w:val="17"/>
  </w:num>
  <w:num w:numId="10">
    <w:abstractNumId w:val="18"/>
  </w:num>
  <w:num w:numId="11">
    <w:abstractNumId w:val="4"/>
  </w:num>
  <w:num w:numId="12">
    <w:abstractNumId w:val="11"/>
  </w:num>
  <w:num w:numId="13">
    <w:abstractNumId w:val="1"/>
  </w:num>
  <w:num w:numId="14">
    <w:abstractNumId w:val="2"/>
  </w:num>
  <w:num w:numId="15">
    <w:abstractNumId w:val="13"/>
  </w:num>
  <w:num w:numId="16">
    <w:abstractNumId w:val="3"/>
  </w:num>
  <w:num w:numId="17">
    <w:abstractNumId w:val="19"/>
  </w:num>
  <w:num w:numId="18">
    <w:abstractNumId w:val="20"/>
  </w:num>
  <w:num w:numId="19">
    <w:abstractNumId w:val="21"/>
  </w:num>
  <w:num w:numId="20">
    <w:abstractNumId w:val="14"/>
  </w:num>
  <w:num w:numId="21">
    <w:abstractNumId w:val="12"/>
  </w:num>
  <w:num w:numId="22">
    <w:abstractNumId w:val="15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3A6"/>
    <w:rsid w:val="00004AC4"/>
    <w:rsid w:val="00012212"/>
    <w:rsid w:val="00013508"/>
    <w:rsid w:val="000169CD"/>
    <w:rsid w:val="00037795"/>
    <w:rsid w:val="000402CF"/>
    <w:rsid w:val="00043200"/>
    <w:rsid w:val="00044F00"/>
    <w:rsid w:val="000500A1"/>
    <w:rsid w:val="00054B88"/>
    <w:rsid w:val="00057B3A"/>
    <w:rsid w:val="000618D3"/>
    <w:rsid w:val="00065AD4"/>
    <w:rsid w:val="00065EB6"/>
    <w:rsid w:val="00070D51"/>
    <w:rsid w:val="00071F28"/>
    <w:rsid w:val="000800C2"/>
    <w:rsid w:val="00082FC1"/>
    <w:rsid w:val="000856E0"/>
    <w:rsid w:val="00090E98"/>
    <w:rsid w:val="00092DDB"/>
    <w:rsid w:val="000C1669"/>
    <w:rsid w:val="000C6BDC"/>
    <w:rsid w:val="000F4812"/>
    <w:rsid w:val="000F49A4"/>
    <w:rsid w:val="000F4B63"/>
    <w:rsid w:val="000F5591"/>
    <w:rsid w:val="001007F2"/>
    <w:rsid w:val="00100CE2"/>
    <w:rsid w:val="0010136E"/>
    <w:rsid w:val="001041C8"/>
    <w:rsid w:val="00114F5F"/>
    <w:rsid w:val="0011773E"/>
    <w:rsid w:val="001217A5"/>
    <w:rsid w:val="001223B3"/>
    <w:rsid w:val="00126C5B"/>
    <w:rsid w:val="00132137"/>
    <w:rsid w:val="00133F67"/>
    <w:rsid w:val="001373D6"/>
    <w:rsid w:val="0014154C"/>
    <w:rsid w:val="00147744"/>
    <w:rsid w:val="00150AE0"/>
    <w:rsid w:val="00161D58"/>
    <w:rsid w:val="001622BA"/>
    <w:rsid w:val="00166BA0"/>
    <w:rsid w:val="00172A27"/>
    <w:rsid w:val="00172AD7"/>
    <w:rsid w:val="0017661A"/>
    <w:rsid w:val="00177EAC"/>
    <w:rsid w:val="00185766"/>
    <w:rsid w:val="00194B54"/>
    <w:rsid w:val="0019535C"/>
    <w:rsid w:val="001A0769"/>
    <w:rsid w:val="001A7D1D"/>
    <w:rsid w:val="001E4E9E"/>
    <w:rsid w:val="001E58AB"/>
    <w:rsid w:val="001E7920"/>
    <w:rsid w:val="001F14A2"/>
    <w:rsid w:val="00200B7D"/>
    <w:rsid w:val="002062C5"/>
    <w:rsid w:val="002066F8"/>
    <w:rsid w:val="002142C2"/>
    <w:rsid w:val="002176F6"/>
    <w:rsid w:val="002179BE"/>
    <w:rsid w:val="00230642"/>
    <w:rsid w:val="00230EE0"/>
    <w:rsid w:val="00240E2D"/>
    <w:rsid w:val="00243851"/>
    <w:rsid w:val="00251ADC"/>
    <w:rsid w:val="00254414"/>
    <w:rsid w:val="0027373D"/>
    <w:rsid w:val="0027568B"/>
    <w:rsid w:val="002764C0"/>
    <w:rsid w:val="002916C7"/>
    <w:rsid w:val="002967F2"/>
    <w:rsid w:val="002C3C8A"/>
    <w:rsid w:val="002C3E83"/>
    <w:rsid w:val="002E7C3A"/>
    <w:rsid w:val="00304F91"/>
    <w:rsid w:val="00306E07"/>
    <w:rsid w:val="00320DE9"/>
    <w:rsid w:val="00321D5F"/>
    <w:rsid w:val="00323E4E"/>
    <w:rsid w:val="0033097B"/>
    <w:rsid w:val="00340E0B"/>
    <w:rsid w:val="003508E2"/>
    <w:rsid w:val="00351CF2"/>
    <w:rsid w:val="00351EC9"/>
    <w:rsid w:val="003573FE"/>
    <w:rsid w:val="00371C65"/>
    <w:rsid w:val="003905CB"/>
    <w:rsid w:val="003919CD"/>
    <w:rsid w:val="00391D4D"/>
    <w:rsid w:val="00395EEA"/>
    <w:rsid w:val="003B3E27"/>
    <w:rsid w:val="003B7630"/>
    <w:rsid w:val="003C4DD6"/>
    <w:rsid w:val="003D0171"/>
    <w:rsid w:val="003D067E"/>
    <w:rsid w:val="003D48AA"/>
    <w:rsid w:val="003E08E8"/>
    <w:rsid w:val="003E192A"/>
    <w:rsid w:val="0040125F"/>
    <w:rsid w:val="00410E3B"/>
    <w:rsid w:val="00414BDC"/>
    <w:rsid w:val="00415249"/>
    <w:rsid w:val="00423415"/>
    <w:rsid w:val="004257E6"/>
    <w:rsid w:val="00435381"/>
    <w:rsid w:val="00443AFC"/>
    <w:rsid w:val="00445426"/>
    <w:rsid w:val="0044655E"/>
    <w:rsid w:val="0044717A"/>
    <w:rsid w:val="0045116C"/>
    <w:rsid w:val="00451696"/>
    <w:rsid w:val="00456A84"/>
    <w:rsid w:val="00463C64"/>
    <w:rsid w:val="00465189"/>
    <w:rsid w:val="00471754"/>
    <w:rsid w:val="00480EDB"/>
    <w:rsid w:val="0049547E"/>
    <w:rsid w:val="004A72A7"/>
    <w:rsid w:val="004E7A1A"/>
    <w:rsid w:val="004F0FF4"/>
    <w:rsid w:val="0050191B"/>
    <w:rsid w:val="005046C2"/>
    <w:rsid w:val="00513D1D"/>
    <w:rsid w:val="00521331"/>
    <w:rsid w:val="005320BA"/>
    <w:rsid w:val="0053240E"/>
    <w:rsid w:val="00537CDD"/>
    <w:rsid w:val="0054158D"/>
    <w:rsid w:val="00552B16"/>
    <w:rsid w:val="005538A6"/>
    <w:rsid w:val="0055486B"/>
    <w:rsid w:val="00560669"/>
    <w:rsid w:val="00560DE5"/>
    <w:rsid w:val="0056756F"/>
    <w:rsid w:val="005749EC"/>
    <w:rsid w:val="00574C98"/>
    <w:rsid w:val="0057608E"/>
    <w:rsid w:val="0058010C"/>
    <w:rsid w:val="005844BA"/>
    <w:rsid w:val="005875E1"/>
    <w:rsid w:val="00590C29"/>
    <w:rsid w:val="00593AE6"/>
    <w:rsid w:val="00596D72"/>
    <w:rsid w:val="005A1486"/>
    <w:rsid w:val="005B0D1C"/>
    <w:rsid w:val="005B3BE4"/>
    <w:rsid w:val="005C4362"/>
    <w:rsid w:val="005C47F6"/>
    <w:rsid w:val="005D3EFB"/>
    <w:rsid w:val="005D478B"/>
    <w:rsid w:val="005D5D93"/>
    <w:rsid w:val="005D5E59"/>
    <w:rsid w:val="005E0B10"/>
    <w:rsid w:val="005E6579"/>
    <w:rsid w:val="005F2298"/>
    <w:rsid w:val="005F57E1"/>
    <w:rsid w:val="00620FA3"/>
    <w:rsid w:val="00626AD2"/>
    <w:rsid w:val="00627CDA"/>
    <w:rsid w:val="006314BE"/>
    <w:rsid w:val="00632FAA"/>
    <w:rsid w:val="00642812"/>
    <w:rsid w:val="00646383"/>
    <w:rsid w:val="0065042E"/>
    <w:rsid w:val="006553EC"/>
    <w:rsid w:val="00663220"/>
    <w:rsid w:val="006633A6"/>
    <w:rsid w:val="00672A6A"/>
    <w:rsid w:val="00690831"/>
    <w:rsid w:val="006A39C3"/>
    <w:rsid w:val="006B3F98"/>
    <w:rsid w:val="006C1C5E"/>
    <w:rsid w:val="006C607A"/>
    <w:rsid w:val="006C6B52"/>
    <w:rsid w:val="006D2E5B"/>
    <w:rsid w:val="006D3C97"/>
    <w:rsid w:val="006D6618"/>
    <w:rsid w:val="006E4845"/>
    <w:rsid w:val="006E79BB"/>
    <w:rsid w:val="006F16BB"/>
    <w:rsid w:val="006F56C5"/>
    <w:rsid w:val="0070047A"/>
    <w:rsid w:val="00717A65"/>
    <w:rsid w:val="00726659"/>
    <w:rsid w:val="00730C9C"/>
    <w:rsid w:val="00741924"/>
    <w:rsid w:val="0075131D"/>
    <w:rsid w:val="00753C2C"/>
    <w:rsid w:val="007612BB"/>
    <w:rsid w:val="00766903"/>
    <w:rsid w:val="007717C9"/>
    <w:rsid w:val="00774312"/>
    <w:rsid w:val="007829B8"/>
    <w:rsid w:val="007842B6"/>
    <w:rsid w:val="00792AD7"/>
    <w:rsid w:val="00792D31"/>
    <w:rsid w:val="007A0B16"/>
    <w:rsid w:val="007A0C77"/>
    <w:rsid w:val="007B16D6"/>
    <w:rsid w:val="007B6608"/>
    <w:rsid w:val="007C1057"/>
    <w:rsid w:val="007C4482"/>
    <w:rsid w:val="007C52D0"/>
    <w:rsid w:val="007C70C7"/>
    <w:rsid w:val="007D3340"/>
    <w:rsid w:val="007F1459"/>
    <w:rsid w:val="007F38FF"/>
    <w:rsid w:val="007F7B52"/>
    <w:rsid w:val="008002D3"/>
    <w:rsid w:val="00806837"/>
    <w:rsid w:val="008122E2"/>
    <w:rsid w:val="00814CC5"/>
    <w:rsid w:val="00817623"/>
    <w:rsid w:val="00844888"/>
    <w:rsid w:val="008458C1"/>
    <w:rsid w:val="008560B4"/>
    <w:rsid w:val="0087788B"/>
    <w:rsid w:val="00893BFA"/>
    <w:rsid w:val="008B17D3"/>
    <w:rsid w:val="008B2073"/>
    <w:rsid w:val="008D6BF9"/>
    <w:rsid w:val="008E155C"/>
    <w:rsid w:val="008E702C"/>
    <w:rsid w:val="008F5572"/>
    <w:rsid w:val="009029AF"/>
    <w:rsid w:val="0092225F"/>
    <w:rsid w:val="00935814"/>
    <w:rsid w:val="00936954"/>
    <w:rsid w:val="00957E76"/>
    <w:rsid w:val="009778D7"/>
    <w:rsid w:val="00981F40"/>
    <w:rsid w:val="00996076"/>
    <w:rsid w:val="009A6F26"/>
    <w:rsid w:val="009C4774"/>
    <w:rsid w:val="009C57F2"/>
    <w:rsid w:val="009C71E4"/>
    <w:rsid w:val="009C7E15"/>
    <w:rsid w:val="009C7F0B"/>
    <w:rsid w:val="009E5D49"/>
    <w:rsid w:val="009F04AB"/>
    <w:rsid w:val="009F11C2"/>
    <w:rsid w:val="009F2E69"/>
    <w:rsid w:val="009F7542"/>
    <w:rsid w:val="00A00B96"/>
    <w:rsid w:val="00A032D5"/>
    <w:rsid w:val="00A05E29"/>
    <w:rsid w:val="00A200CC"/>
    <w:rsid w:val="00A21E8A"/>
    <w:rsid w:val="00A245FC"/>
    <w:rsid w:val="00A265FC"/>
    <w:rsid w:val="00A26980"/>
    <w:rsid w:val="00A37DEA"/>
    <w:rsid w:val="00A4479D"/>
    <w:rsid w:val="00A54037"/>
    <w:rsid w:val="00A62CF3"/>
    <w:rsid w:val="00A7499F"/>
    <w:rsid w:val="00A84A02"/>
    <w:rsid w:val="00A84A33"/>
    <w:rsid w:val="00A92AD3"/>
    <w:rsid w:val="00A93F18"/>
    <w:rsid w:val="00AA1270"/>
    <w:rsid w:val="00AA16FF"/>
    <w:rsid w:val="00AA1C77"/>
    <w:rsid w:val="00AA334A"/>
    <w:rsid w:val="00AB797F"/>
    <w:rsid w:val="00AC0213"/>
    <w:rsid w:val="00AC363A"/>
    <w:rsid w:val="00AC695B"/>
    <w:rsid w:val="00AC7AE2"/>
    <w:rsid w:val="00AD146A"/>
    <w:rsid w:val="00AD444D"/>
    <w:rsid w:val="00AE39F4"/>
    <w:rsid w:val="00AE5206"/>
    <w:rsid w:val="00AF05F0"/>
    <w:rsid w:val="00B0484D"/>
    <w:rsid w:val="00B1208B"/>
    <w:rsid w:val="00B20BB9"/>
    <w:rsid w:val="00B26BF6"/>
    <w:rsid w:val="00B2711E"/>
    <w:rsid w:val="00B32AC9"/>
    <w:rsid w:val="00B33864"/>
    <w:rsid w:val="00B35094"/>
    <w:rsid w:val="00B3531C"/>
    <w:rsid w:val="00B52380"/>
    <w:rsid w:val="00B527BD"/>
    <w:rsid w:val="00B65BE4"/>
    <w:rsid w:val="00B7254E"/>
    <w:rsid w:val="00B86671"/>
    <w:rsid w:val="00B903B9"/>
    <w:rsid w:val="00B92C10"/>
    <w:rsid w:val="00B93F0B"/>
    <w:rsid w:val="00BD00E7"/>
    <w:rsid w:val="00BD3A99"/>
    <w:rsid w:val="00BE57EC"/>
    <w:rsid w:val="00BF0E86"/>
    <w:rsid w:val="00BF4DCF"/>
    <w:rsid w:val="00C027AF"/>
    <w:rsid w:val="00C164E4"/>
    <w:rsid w:val="00C20A18"/>
    <w:rsid w:val="00C34E3C"/>
    <w:rsid w:val="00C357B0"/>
    <w:rsid w:val="00C47E94"/>
    <w:rsid w:val="00C57884"/>
    <w:rsid w:val="00C62E22"/>
    <w:rsid w:val="00C64322"/>
    <w:rsid w:val="00C83407"/>
    <w:rsid w:val="00C968A5"/>
    <w:rsid w:val="00CA1930"/>
    <w:rsid w:val="00CC7727"/>
    <w:rsid w:val="00CE0C1D"/>
    <w:rsid w:val="00CE58B4"/>
    <w:rsid w:val="00CF2AE1"/>
    <w:rsid w:val="00CF2E7B"/>
    <w:rsid w:val="00CF4F79"/>
    <w:rsid w:val="00D00919"/>
    <w:rsid w:val="00D04615"/>
    <w:rsid w:val="00D057C9"/>
    <w:rsid w:val="00D10F7D"/>
    <w:rsid w:val="00D12C2F"/>
    <w:rsid w:val="00D21CD8"/>
    <w:rsid w:val="00D321C5"/>
    <w:rsid w:val="00D41167"/>
    <w:rsid w:val="00D4145D"/>
    <w:rsid w:val="00D52D9C"/>
    <w:rsid w:val="00D53824"/>
    <w:rsid w:val="00D550F9"/>
    <w:rsid w:val="00D63BD1"/>
    <w:rsid w:val="00D653C8"/>
    <w:rsid w:val="00D65EE9"/>
    <w:rsid w:val="00D70462"/>
    <w:rsid w:val="00D71839"/>
    <w:rsid w:val="00DA6889"/>
    <w:rsid w:val="00DB2664"/>
    <w:rsid w:val="00DB7023"/>
    <w:rsid w:val="00DC61E9"/>
    <w:rsid w:val="00DD3D75"/>
    <w:rsid w:val="00DE3BA5"/>
    <w:rsid w:val="00DE7731"/>
    <w:rsid w:val="00DF57AF"/>
    <w:rsid w:val="00E101E0"/>
    <w:rsid w:val="00E204FC"/>
    <w:rsid w:val="00E3077B"/>
    <w:rsid w:val="00E351BC"/>
    <w:rsid w:val="00E36BC6"/>
    <w:rsid w:val="00E47A0E"/>
    <w:rsid w:val="00E518C6"/>
    <w:rsid w:val="00E56696"/>
    <w:rsid w:val="00E64C33"/>
    <w:rsid w:val="00E65005"/>
    <w:rsid w:val="00E66AB6"/>
    <w:rsid w:val="00E77650"/>
    <w:rsid w:val="00E77FBD"/>
    <w:rsid w:val="00E818CA"/>
    <w:rsid w:val="00E82760"/>
    <w:rsid w:val="00EB03F0"/>
    <w:rsid w:val="00EB0CAC"/>
    <w:rsid w:val="00EB208E"/>
    <w:rsid w:val="00EB352E"/>
    <w:rsid w:val="00EB45DE"/>
    <w:rsid w:val="00EE34EA"/>
    <w:rsid w:val="00EE749B"/>
    <w:rsid w:val="00EF1A25"/>
    <w:rsid w:val="00EF3053"/>
    <w:rsid w:val="00EF685F"/>
    <w:rsid w:val="00F00A65"/>
    <w:rsid w:val="00F00F52"/>
    <w:rsid w:val="00F101D1"/>
    <w:rsid w:val="00F15B42"/>
    <w:rsid w:val="00F16660"/>
    <w:rsid w:val="00F23EE7"/>
    <w:rsid w:val="00F263C4"/>
    <w:rsid w:val="00F35385"/>
    <w:rsid w:val="00F40A7A"/>
    <w:rsid w:val="00F425ED"/>
    <w:rsid w:val="00F6602B"/>
    <w:rsid w:val="00FB2614"/>
    <w:rsid w:val="00FB6017"/>
    <w:rsid w:val="00FB74EF"/>
    <w:rsid w:val="00FC2A0F"/>
    <w:rsid w:val="00FC2BB6"/>
    <w:rsid w:val="00FC52C8"/>
    <w:rsid w:val="00FE392E"/>
    <w:rsid w:val="00FE6BB5"/>
    <w:rsid w:val="00FF05FF"/>
    <w:rsid w:val="00FF064A"/>
    <w:rsid w:val="00FF46A2"/>
    <w:rsid w:val="01234182"/>
    <w:rsid w:val="012836DA"/>
    <w:rsid w:val="01964B07"/>
    <w:rsid w:val="019E193F"/>
    <w:rsid w:val="01A25598"/>
    <w:rsid w:val="01E2129D"/>
    <w:rsid w:val="01FB11E4"/>
    <w:rsid w:val="02193365"/>
    <w:rsid w:val="024428C8"/>
    <w:rsid w:val="027534DF"/>
    <w:rsid w:val="02806663"/>
    <w:rsid w:val="02833B2E"/>
    <w:rsid w:val="02A40BDB"/>
    <w:rsid w:val="02A51EF4"/>
    <w:rsid w:val="02B3581E"/>
    <w:rsid w:val="02F76345"/>
    <w:rsid w:val="030120AB"/>
    <w:rsid w:val="0324422C"/>
    <w:rsid w:val="03395E16"/>
    <w:rsid w:val="03A53C74"/>
    <w:rsid w:val="03C579C5"/>
    <w:rsid w:val="040F738A"/>
    <w:rsid w:val="04121FF7"/>
    <w:rsid w:val="04244183"/>
    <w:rsid w:val="04313F16"/>
    <w:rsid w:val="047B03BD"/>
    <w:rsid w:val="04894ED5"/>
    <w:rsid w:val="04A96103"/>
    <w:rsid w:val="04C8324C"/>
    <w:rsid w:val="04FA488B"/>
    <w:rsid w:val="04FA748F"/>
    <w:rsid w:val="055A72AC"/>
    <w:rsid w:val="057915A8"/>
    <w:rsid w:val="057A262C"/>
    <w:rsid w:val="057A315C"/>
    <w:rsid w:val="05843EAB"/>
    <w:rsid w:val="05990A81"/>
    <w:rsid w:val="05BA62C4"/>
    <w:rsid w:val="05D4574E"/>
    <w:rsid w:val="05D54C01"/>
    <w:rsid w:val="061037BB"/>
    <w:rsid w:val="0610481A"/>
    <w:rsid w:val="06105FAF"/>
    <w:rsid w:val="064C2BDA"/>
    <w:rsid w:val="065944B5"/>
    <w:rsid w:val="06830794"/>
    <w:rsid w:val="069E6AF0"/>
    <w:rsid w:val="06A04853"/>
    <w:rsid w:val="06A50B76"/>
    <w:rsid w:val="06B77BDB"/>
    <w:rsid w:val="06EC3322"/>
    <w:rsid w:val="074B2E27"/>
    <w:rsid w:val="07A40C1A"/>
    <w:rsid w:val="07B045FA"/>
    <w:rsid w:val="07D52798"/>
    <w:rsid w:val="07F02654"/>
    <w:rsid w:val="08034D7D"/>
    <w:rsid w:val="08490E62"/>
    <w:rsid w:val="0854375D"/>
    <w:rsid w:val="08B11968"/>
    <w:rsid w:val="09027EFD"/>
    <w:rsid w:val="09BD08C2"/>
    <w:rsid w:val="09CF4F1B"/>
    <w:rsid w:val="09D016EE"/>
    <w:rsid w:val="09F7453A"/>
    <w:rsid w:val="0A1E1830"/>
    <w:rsid w:val="0A361DCD"/>
    <w:rsid w:val="0A5A71EA"/>
    <w:rsid w:val="0A8636E5"/>
    <w:rsid w:val="0AA52847"/>
    <w:rsid w:val="0AFC6294"/>
    <w:rsid w:val="0B1B2A78"/>
    <w:rsid w:val="0B6C2FE7"/>
    <w:rsid w:val="0B94101E"/>
    <w:rsid w:val="0B98167A"/>
    <w:rsid w:val="0BAE1310"/>
    <w:rsid w:val="0BE16D07"/>
    <w:rsid w:val="0C192A52"/>
    <w:rsid w:val="0C1B47EF"/>
    <w:rsid w:val="0CCF56EE"/>
    <w:rsid w:val="0CEC4CD8"/>
    <w:rsid w:val="0CEF3328"/>
    <w:rsid w:val="0D08461B"/>
    <w:rsid w:val="0D402A22"/>
    <w:rsid w:val="0D8654D5"/>
    <w:rsid w:val="0D911CDA"/>
    <w:rsid w:val="0DD857AF"/>
    <w:rsid w:val="0DE11EB9"/>
    <w:rsid w:val="0E3D2ADF"/>
    <w:rsid w:val="0E6243BB"/>
    <w:rsid w:val="0E6B75A3"/>
    <w:rsid w:val="0E8718A0"/>
    <w:rsid w:val="0EA80BE7"/>
    <w:rsid w:val="0EB47A39"/>
    <w:rsid w:val="0EE57F84"/>
    <w:rsid w:val="0EEA29F5"/>
    <w:rsid w:val="0F29423C"/>
    <w:rsid w:val="0F375070"/>
    <w:rsid w:val="0F8E6F31"/>
    <w:rsid w:val="0F8F4B56"/>
    <w:rsid w:val="0FCE78E9"/>
    <w:rsid w:val="0FCF0222"/>
    <w:rsid w:val="0FDF2AC2"/>
    <w:rsid w:val="0FEB6C51"/>
    <w:rsid w:val="100602BF"/>
    <w:rsid w:val="102801F9"/>
    <w:rsid w:val="103F14EA"/>
    <w:rsid w:val="107637AD"/>
    <w:rsid w:val="10A56012"/>
    <w:rsid w:val="10B365CF"/>
    <w:rsid w:val="10C646D0"/>
    <w:rsid w:val="10D53010"/>
    <w:rsid w:val="10D61274"/>
    <w:rsid w:val="10D729FB"/>
    <w:rsid w:val="10DE3AF9"/>
    <w:rsid w:val="10E734B5"/>
    <w:rsid w:val="110B349F"/>
    <w:rsid w:val="110C4F3F"/>
    <w:rsid w:val="11147954"/>
    <w:rsid w:val="112D4F80"/>
    <w:rsid w:val="113106D8"/>
    <w:rsid w:val="115F2958"/>
    <w:rsid w:val="11F07207"/>
    <w:rsid w:val="12021AD9"/>
    <w:rsid w:val="129324A0"/>
    <w:rsid w:val="12C12A32"/>
    <w:rsid w:val="12C82519"/>
    <w:rsid w:val="12CB0663"/>
    <w:rsid w:val="12CC5D32"/>
    <w:rsid w:val="13202AC7"/>
    <w:rsid w:val="13590089"/>
    <w:rsid w:val="138B7626"/>
    <w:rsid w:val="13994139"/>
    <w:rsid w:val="13A528E3"/>
    <w:rsid w:val="13DF509D"/>
    <w:rsid w:val="141306AC"/>
    <w:rsid w:val="14745C41"/>
    <w:rsid w:val="14A7487E"/>
    <w:rsid w:val="14B25EF9"/>
    <w:rsid w:val="14FB0D61"/>
    <w:rsid w:val="15081AE4"/>
    <w:rsid w:val="157912C8"/>
    <w:rsid w:val="158F3975"/>
    <w:rsid w:val="15B25D0C"/>
    <w:rsid w:val="15D31E13"/>
    <w:rsid w:val="15E72403"/>
    <w:rsid w:val="16376012"/>
    <w:rsid w:val="1639052C"/>
    <w:rsid w:val="165B117B"/>
    <w:rsid w:val="166E0499"/>
    <w:rsid w:val="169A2A7A"/>
    <w:rsid w:val="16B34E63"/>
    <w:rsid w:val="16C3045B"/>
    <w:rsid w:val="17000F51"/>
    <w:rsid w:val="17114024"/>
    <w:rsid w:val="17142F71"/>
    <w:rsid w:val="172B4E6B"/>
    <w:rsid w:val="17504CFB"/>
    <w:rsid w:val="177641CE"/>
    <w:rsid w:val="17A974E7"/>
    <w:rsid w:val="17AA5193"/>
    <w:rsid w:val="17C518D8"/>
    <w:rsid w:val="183371BA"/>
    <w:rsid w:val="18355EF7"/>
    <w:rsid w:val="1848025C"/>
    <w:rsid w:val="185F4B85"/>
    <w:rsid w:val="188A745C"/>
    <w:rsid w:val="18B16ACA"/>
    <w:rsid w:val="18BE0DF2"/>
    <w:rsid w:val="18CD6FE6"/>
    <w:rsid w:val="190F5A72"/>
    <w:rsid w:val="191664DE"/>
    <w:rsid w:val="194265C0"/>
    <w:rsid w:val="1981393C"/>
    <w:rsid w:val="19D312C7"/>
    <w:rsid w:val="1A2C359F"/>
    <w:rsid w:val="1A8F7B2E"/>
    <w:rsid w:val="1AC75235"/>
    <w:rsid w:val="1AC9552B"/>
    <w:rsid w:val="1AD26CB1"/>
    <w:rsid w:val="1AF9284B"/>
    <w:rsid w:val="1AFF4A90"/>
    <w:rsid w:val="1B2C28B5"/>
    <w:rsid w:val="1B4E5647"/>
    <w:rsid w:val="1B6D537F"/>
    <w:rsid w:val="1BB02E90"/>
    <w:rsid w:val="1BC171C7"/>
    <w:rsid w:val="1C0B6DB8"/>
    <w:rsid w:val="1C2671AA"/>
    <w:rsid w:val="1C300A1B"/>
    <w:rsid w:val="1C3A5210"/>
    <w:rsid w:val="1C630808"/>
    <w:rsid w:val="1C65455F"/>
    <w:rsid w:val="1C8C7137"/>
    <w:rsid w:val="1CCB637F"/>
    <w:rsid w:val="1CF27970"/>
    <w:rsid w:val="1D1F53CE"/>
    <w:rsid w:val="1D235576"/>
    <w:rsid w:val="1D4878D6"/>
    <w:rsid w:val="1DBC6DD3"/>
    <w:rsid w:val="1E272E28"/>
    <w:rsid w:val="1E57462C"/>
    <w:rsid w:val="1E7974A8"/>
    <w:rsid w:val="1E8C18AB"/>
    <w:rsid w:val="1EB93524"/>
    <w:rsid w:val="1F4A537A"/>
    <w:rsid w:val="1F6709C2"/>
    <w:rsid w:val="1FC40A4C"/>
    <w:rsid w:val="1FCE3958"/>
    <w:rsid w:val="20452EB9"/>
    <w:rsid w:val="207255A2"/>
    <w:rsid w:val="20793E22"/>
    <w:rsid w:val="207F6FAE"/>
    <w:rsid w:val="20E5279A"/>
    <w:rsid w:val="20E928CF"/>
    <w:rsid w:val="20F53F02"/>
    <w:rsid w:val="20F72FAD"/>
    <w:rsid w:val="210F3020"/>
    <w:rsid w:val="212A4C95"/>
    <w:rsid w:val="214B072D"/>
    <w:rsid w:val="218D546B"/>
    <w:rsid w:val="218F4527"/>
    <w:rsid w:val="21B800FA"/>
    <w:rsid w:val="21B963AA"/>
    <w:rsid w:val="21D52F28"/>
    <w:rsid w:val="21D726C9"/>
    <w:rsid w:val="21EF181F"/>
    <w:rsid w:val="224C7B49"/>
    <w:rsid w:val="226E6BFE"/>
    <w:rsid w:val="227D0101"/>
    <w:rsid w:val="22BD43A9"/>
    <w:rsid w:val="23227731"/>
    <w:rsid w:val="23296547"/>
    <w:rsid w:val="233B2D8C"/>
    <w:rsid w:val="23DC26EA"/>
    <w:rsid w:val="23E0656A"/>
    <w:rsid w:val="24483041"/>
    <w:rsid w:val="247434A2"/>
    <w:rsid w:val="24864E99"/>
    <w:rsid w:val="24957F5E"/>
    <w:rsid w:val="24C252EA"/>
    <w:rsid w:val="251463DA"/>
    <w:rsid w:val="25296F9E"/>
    <w:rsid w:val="253B4B58"/>
    <w:rsid w:val="253D5129"/>
    <w:rsid w:val="2554098F"/>
    <w:rsid w:val="25A0142C"/>
    <w:rsid w:val="25AF6F3E"/>
    <w:rsid w:val="25B92894"/>
    <w:rsid w:val="25CF12CF"/>
    <w:rsid w:val="2628018F"/>
    <w:rsid w:val="26C65266"/>
    <w:rsid w:val="26CB2A71"/>
    <w:rsid w:val="26FB61A1"/>
    <w:rsid w:val="2723619B"/>
    <w:rsid w:val="276E0AC2"/>
    <w:rsid w:val="27C75644"/>
    <w:rsid w:val="282473B9"/>
    <w:rsid w:val="285B4033"/>
    <w:rsid w:val="28651333"/>
    <w:rsid w:val="2868792B"/>
    <w:rsid w:val="28B52DA0"/>
    <w:rsid w:val="28F402D9"/>
    <w:rsid w:val="28F47C62"/>
    <w:rsid w:val="29126DF8"/>
    <w:rsid w:val="293A0A01"/>
    <w:rsid w:val="293C29D6"/>
    <w:rsid w:val="294A42A2"/>
    <w:rsid w:val="29E800FE"/>
    <w:rsid w:val="29E93F01"/>
    <w:rsid w:val="29FD2583"/>
    <w:rsid w:val="2A110437"/>
    <w:rsid w:val="2A8C296E"/>
    <w:rsid w:val="2AA24820"/>
    <w:rsid w:val="2ACB121D"/>
    <w:rsid w:val="2B0869B8"/>
    <w:rsid w:val="2B0B3421"/>
    <w:rsid w:val="2B374481"/>
    <w:rsid w:val="2B4A45A0"/>
    <w:rsid w:val="2B713F57"/>
    <w:rsid w:val="2C140DC2"/>
    <w:rsid w:val="2C2A75E8"/>
    <w:rsid w:val="2C5A0567"/>
    <w:rsid w:val="2C5C28DF"/>
    <w:rsid w:val="2C9C737E"/>
    <w:rsid w:val="2CA82A7B"/>
    <w:rsid w:val="2D0C16DB"/>
    <w:rsid w:val="2D1110EA"/>
    <w:rsid w:val="2D116443"/>
    <w:rsid w:val="2D4017AD"/>
    <w:rsid w:val="2D4708EA"/>
    <w:rsid w:val="2DB9032A"/>
    <w:rsid w:val="2DBA14AC"/>
    <w:rsid w:val="2DC93B4A"/>
    <w:rsid w:val="2DCC7FA2"/>
    <w:rsid w:val="2DE968E0"/>
    <w:rsid w:val="2E0E68B6"/>
    <w:rsid w:val="2E702641"/>
    <w:rsid w:val="2ED419FD"/>
    <w:rsid w:val="2F1F0EB2"/>
    <w:rsid w:val="2F400C83"/>
    <w:rsid w:val="2F4F0BE5"/>
    <w:rsid w:val="2FB021C1"/>
    <w:rsid w:val="2FDB0B8C"/>
    <w:rsid w:val="2FE84695"/>
    <w:rsid w:val="301A3EE7"/>
    <w:rsid w:val="302A7F77"/>
    <w:rsid w:val="303D58D5"/>
    <w:rsid w:val="305E7388"/>
    <w:rsid w:val="30677087"/>
    <w:rsid w:val="30781DA8"/>
    <w:rsid w:val="30811392"/>
    <w:rsid w:val="3084029E"/>
    <w:rsid w:val="30994E28"/>
    <w:rsid w:val="30AB36AA"/>
    <w:rsid w:val="30B0049A"/>
    <w:rsid w:val="30BE300B"/>
    <w:rsid w:val="30BF4DFD"/>
    <w:rsid w:val="310F79B2"/>
    <w:rsid w:val="31E5597F"/>
    <w:rsid w:val="3211135C"/>
    <w:rsid w:val="321B2155"/>
    <w:rsid w:val="327F74E7"/>
    <w:rsid w:val="329F3A9B"/>
    <w:rsid w:val="33152D1D"/>
    <w:rsid w:val="3344432D"/>
    <w:rsid w:val="3345581E"/>
    <w:rsid w:val="336A62B2"/>
    <w:rsid w:val="339E25F6"/>
    <w:rsid w:val="33B65397"/>
    <w:rsid w:val="33D34E08"/>
    <w:rsid w:val="33F05AF1"/>
    <w:rsid w:val="348A7ACA"/>
    <w:rsid w:val="34A1415D"/>
    <w:rsid w:val="34A76366"/>
    <w:rsid w:val="35393026"/>
    <w:rsid w:val="354F731C"/>
    <w:rsid w:val="35BA1E62"/>
    <w:rsid w:val="35D83760"/>
    <w:rsid w:val="360566EE"/>
    <w:rsid w:val="36163D4D"/>
    <w:rsid w:val="36432ADD"/>
    <w:rsid w:val="365078AC"/>
    <w:rsid w:val="36A80A04"/>
    <w:rsid w:val="36C70F2B"/>
    <w:rsid w:val="36E17358"/>
    <w:rsid w:val="37145035"/>
    <w:rsid w:val="378A2478"/>
    <w:rsid w:val="378D4686"/>
    <w:rsid w:val="37BF135F"/>
    <w:rsid w:val="37D14D7E"/>
    <w:rsid w:val="38536817"/>
    <w:rsid w:val="38FB20CB"/>
    <w:rsid w:val="391865DA"/>
    <w:rsid w:val="394D30FF"/>
    <w:rsid w:val="395233FF"/>
    <w:rsid w:val="397B7351"/>
    <w:rsid w:val="3A335B35"/>
    <w:rsid w:val="3A834B2D"/>
    <w:rsid w:val="3AB33C46"/>
    <w:rsid w:val="3AE13B5C"/>
    <w:rsid w:val="3B0A6610"/>
    <w:rsid w:val="3B661DEF"/>
    <w:rsid w:val="3BA32C05"/>
    <w:rsid w:val="3BBC1552"/>
    <w:rsid w:val="3BC04032"/>
    <w:rsid w:val="3C007F9D"/>
    <w:rsid w:val="3C210B2A"/>
    <w:rsid w:val="3C2742A2"/>
    <w:rsid w:val="3C2C497C"/>
    <w:rsid w:val="3C324C23"/>
    <w:rsid w:val="3C3B2C01"/>
    <w:rsid w:val="3C40770E"/>
    <w:rsid w:val="3C5B0CB4"/>
    <w:rsid w:val="3C6B7FA9"/>
    <w:rsid w:val="3C9E531D"/>
    <w:rsid w:val="3CA537EB"/>
    <w:rsid w:val="3D870FB3"/>
    <w:rsid w:val="3D950643"/>
    <w:rsid w:val="3DA808DD"/>
    <w:rsid w:val="3DE12AE5"/>
    <w:rsid w:val="3DE37FE8"/>
    <w:rsid w:val="3E063E86"/>
    <w:rsid w:val="3E2D7222"/>
    <w:rsid w:val="3E430D41"/>
    <w:rsid w:val="3E487DFE"/>
    <w:rsid w:val="3E604D21"/>
    <w:rsid w:val="3EDF43B3"/>
    <w:rsid w:val="3F417DD8"/>
    <w:rsid w:val="3F53561C"/>
    <w:rsid w:val="3F5371E4"/>
    <w:rsid w:val="3F684D1E"/>
    <w:rsid w:val="3F7C6389"/>
    <w:rsid w:val="3FB611C6"/>
    <w:rsid w:val="403B6A28"/>
    <w:rsid w:val="404A433B"/>
    <w:rsid w:val="40655250"/>
    <w:rsid w:val="40657EB1"/>
    <w:rsid w:val="40825A80"/>
    <w:rsid w:val="40A324A7"/>
    <w:rsid w:val="40A57E80"/>
    <w:rsid w:val="40C46FA7"/>
    <w:rsid w:val="40E85FB4"/>
    <w:rsid w:val="40E876DB"/>
    <w:rsid w:val="40F46F17"/>
    <w:rsid w:val="415E2523"/>
    <w:rsid w:val="416E3571"/>
    <w:rsid w:val="419B62E9"/>
    <w:rsid w:val="41FC0191"/>
    <w:rsid w:val="42251E99"/>
    <w:rsid w:val="42675A86"/>
    <w:rsid w:val="426D278E"/>
    <w:rsid w:val="42C267C4"/>
    <w:rsid w:val="42F879CC"/>
    <w:rsid w:val="43246243"/>
    <w:rsid w:val="44024992"/>
    <w:rsid w:val="441B63C2"/>
    <w:rsid w:val="442E62A6"/>
    <w:rsid w:val="44430781"/>
    <w:rsid w:val="44826D25"/>
    <w:rsid w:val="44960195"/>
    <w:rsid w:val="44A63514"/>
    <w:rsid w:val="44B37D1B"/>
    <w:rsid w:val="44B41B49"/>
    <w:rsid w:val="44CB4E6E"/>
    <w:rsid w:val="44D8475C"/>
    <w:rsid w:val="452576AC"/>
    <w:rsid w:val="452D1EE6"/>
    <w:rsid w:val="453C6B5C"/>
    <w:rsid w:val="4589633E"/>
    <w:rsid w:val="459B2FD4"/>
    <w:rsid w:val="46253E7E"/>
    <w:rsid w:val="46300437"/>
    <w:rsid w:val="46E406F6"/>
    <w:rsid w:val="47024896"/>
    <w:rsid w:val="47484F31"/>
    <w:rsid w:val="477819F8"/>
    <w:rsid w:val="478B37A1"/>
    <w:rsid w:val="48341424"/>
    <w:rsid w:val="484B3175"/>
    <w:rsid w:val="485A7080"/>
    <w:rsid w:val="486E7B53"/>
    <w:rsid w:val="48CF1A6D"/>
    <w:rsid w:val="48FD58EC"/>
    <w:rsid w:val="490710E8"/>
    <w:rsid w:val="491709EF"/>
    <w:rsid w:val="493C7125"/>
    <w:rsid w:val="493E68C5"/>
    <w:rsid w:val="49491805"/>
    <w:rsid w:val="49716993"/>
    <w:rsid w:val="49877BBC"/>
    <w:rsid w:val="49895F18"/>
    <w:rsid w:val="49E76250"/>
    <w:rsid w:val="49FF6E3C"/>
    <w:rsid w:val="4A0F2E7D"/>
    <w:rsid w:val="4A197933"/>
    <w:rsid w:val="4A24103D"/>
    <w:rsid w:val="4A6A5FB8"/>
    <w:rsid w:val="4A74323A"/>
    <w:rsid w:val="4A886B39"/>
    <w:rsid w:val="4ABF774C"/>
    <w:rsid w:val="4ACB329C"/>
    <w:rsid w:val="4B2F25F0"/>
    <w:rsid w:val="4B364697"/>
    <w:rsid w:val="4B4826B1"/>
    <w:rsid w:val="4B53219B"/>
    <w:rsid w:val="4B6B7B41"/>
    <w:rsid w:val="4B887322"/>
    <w:rsid w:val="4BCF0F06"/>
    <w:rsid w:val="4BE131D6"/>
    <w:rsid w:val="4C045694"/>
    <w:rsid w:val="4C1A1962"/>
    <w:rsid w:val="4C26282E"/>
    <w:rsid w:val="4C2B4551"/>
    <w:rsid w:val="4C7B1822"/>
    <w:rsid w:val="4D176BAB"/>
    <w:rsid w:val="4D430692"/>
    <w:rsid w:val="4D517DB4"/>
    <w:rsid w:val="4DBC14E2"/>
    <w:rsid w:val="4DBC15D5"/>
    <w:rsid w:val="4DE94ADD"/>
    <w:rsid w:val="4E156E09"/>
    <w:rsid w:val="4E232097"/>
    <w:rsid w:val="4E254C75"/>
    <w:rsid w:val="4E3A0A6C"/>
    <w:rsid w:val="4E435CEE"/>
    <w:rsid w:val="4E624B51"/>
    <w:rsid w:val="4E8845BF"/>
    <w:rsid w:val="4E8F6EEA"/>
    <w:rsid w:val="4EB93977"/>
    <w:rsid w:val="4EE307A8"/>
    <w:rsid w:val="4EE75FD9"/>
    <w:rsid w:val="4F353C64"/>
    <w:rsid w:val="4F5314CA"/>
    <w:rsid w:val="4F6A6829"/>
    <w:rsid w:val="4F6D572F"/>
    <w:rsid w:val="4F931EB8"/>
    <w:rsid w:val="4FB35BF8"/>
    <w:rsid w:val="4FE52AF8"/>
    <w:rsid w:val="4FF25522"/>
    <w:rsid w:val="500D2DCD"/>
    <w:rsid w:val="50261B63"/>
    <w:rsid w:val="502E14EF"/>
    <w:rsid w:val="5031353B"/>
    <w:rsid w:val="505B0CD1"/>
    <w:rsid w:val="509032A1"/>
    <w:rsid w:val="50A90481"/>
    <w:rsid w:val="50C46757"/>
    <w:rsid w:val="50DE1879"/>
    <w:rsid w:val="51036D8B"/>
    <w:rsid w:val="51202272"/>
    <w:rsid w:val="517905EA"/>
    <w:rsid w:val="519F71EB"/>
    <w:rsid w:val="521B507D"/>
    <w:rsid w:val="52985949"/>
    <w:rsid w:val="52DC6F6D"/>
    <w:rsid w:val="52FA7344"/>
    <w:rsid w:val="52FB6F0B"/>
    <w:rsid w:val="53011FA1"/>
    <w:rsid w:val="53180B26"/>
    <w:rsid w:val="532F0A3E"/>
    <w:rsid w:val="5384166A"/>
    <w:rsid w:val="53C22ACE"/>
    <w:rsid w:val="53CD0FF6"/>
    <w:rsid w:val="53CD5AEE"/>
    <w:rsid w:val="541A4A4C"/>
    <w:rsid w:val="54240283"/>
    <w:rsid w:val="546B7F4C"/>
    <w:rsid w:val="54A62751"/>
    <w:rsid w:val="54EC3400"/>
    <w:rsid w:val="54F86B23"/>
    <w:rsid w:val="55CA4E82"/>
    <w:rsid w:val="55D9357E"/>
    <w:rsid w:val="55FE7066"/>
    <w:rsid w:val="560007B7"/>
    <w:rsid w:val="56085C60"/>
    <w:rsid w:val="565552B9"/>
    <w:rsid w:val="56A84FFF"/>
    <w:rsid w:val="56BA7704"/>
    <w:rsid w:val="56BB59FC"/>
    <w:rsid w:val="570E067D"/>
    <w:rsid w:val="573A675D"/>
    <w:rsid w:val="578D58D2"/>
    <w:rsid w:val="57995434"/>
    <w:rsid w:val="579D680E"/>
    <w:rsid w:val="584777E9"/>
    <w:rsid w:val="584D2045"/>
    <w:rsid w:val="585A0DC6"/>
    <w:rsid w:val="58615386"/>
    <w:rsid w:val="589875DD"/>
    <w:rsid w:val="589B3B16"/>
    <w:rsid w:val="58DC2FE0"/>
    <w:rsid w:val="58ED6C29"/>
    <w:rsid w:val="58FC7637"/>
    <w:rsid w:val="59042117"/>
    <w:rsid w:val="597F4B6F"/>
    <w:rsid w:val="598B5CB8"/>
    <w:rsid w:val="598F250B"/>
    <w:rsid w:val="598F27C2"/>
    <w:rsid w:val="599125AC"/>
    <w:rsid w:val="59996E3A"/>
    <w:rsid w:val="59D12BB4"/>
    <w:rsid w:val="5A323C9C"/>
    <w:rsid w:val="5A8B686C"/>
    <w:rsid w:val="5AA17C41"/>
    <w:rsid w:val="5AA31BB1"/>
    <w:rsid w:val="5AB83874"/>
    <w:rsid w:val="5B616762"/>
    <w:rsid w:val="5BBE79F6"/>
    <w:rsid w:val="5BC50240"/>
    <w:rsid w:val="5C0A33A6"/>
    <w:rsid w:val="5C4A1E6A"/>
    <w:rsid w:val="5C606FA2"/>
    <w:rsid w:val="5C670766"/>
    <w:rsid w:val="5C6E7D85"/>
    <w:rsid w:val="5CA80354"/>
    <w:rsid w:val="5CAA2F01"/>
    <w:rsid w:val="5CC14876"/>
    <w:rsid w:val="5CF50999"/>
    <w:rsid w:val="5D60729C"/>
    <w:rsid w:val="5D9D5330"/>
    <w:rsid w:val="5DB87CF4"/>
    <w:rsid w:val="5DCC2561"/>
    <w:rsid w:val="5DF56F56"/>
    <w:rsid w:val="5E3A5F72"/>
    <w:rsid w:val="5E9D2C9E"/>
    <w:rsid w:val="5EC8143E"/>
    <w:rsid w:val="5EC904EA"/>
    <w:rsid w:val="5F0E6604"/>
    <w:rsid w:val="5F3D6AB2"/>
    <w:rsid w:val="5F4468B0"/>
    <w:rsid w:val="5FBE4B2B"/>
    <w:rsid w:val="5FD4516D"/>
    <w:rsid w:val="602B5B63"/>
    <w:rsid w:val="603C2CA0"/>
    <w:rsid w:val="6044230A"/>
    <w:rsid w:val="60B0128F"/>
    <w:rsid w:val="60F8367A"/>
    <w:rsid w:val="61097696"/>
    <w:rsid w:val="61165523"/>
    <w:rsid w:val="61165F30"/>
    <w:rsid w:val="61352EE2"/>
    <w:rsid w:val="614B1344"/>
    <w:rsid w:val="616A65AD"/>
    <w:rsid w:val="617B1A99"/>
    <w:rsid w:val="61B63684"/>
    <w:rsid w:val="61B9200A"/>
    <w:rsid w:val="61BD6D43"/>
    <w:rsid w:val="61D7024A"/>
    <w:rsid w:val="62021CDC"/>
    <w:rsid w:val="621058EE"/>
    <w:rsid w:val="62320B63"/>
    <w:rsid w:val="627611EC"/>
    <w:rsid w:val="62794CE4"/>
    <w:rsid w:val="62C51094"/>
    <w:rsid w:val="62CF3067"/>
    <w:rsid w:val="62ED6784"/>
    <w:rsid w:val="62EE4493"/>
    <w:rsid w:val="63100644"/>
    <w:rsid w:val="63231170"/>
    <w:rsid w:val="633B251F"/>
    <w:rsid w:val="635127CB"/>
    <w:rsid w:val="63CB01E1"/>
    <w:rsid w:val="63D06905"/>
    <w:rsid w:val="63FC0B61"/>
    <w:rsid w:val="64081EC2"/>
    <w:rsid w:val="640A17F0"/>
    <w:rsid w:val="6462340A"/>
    <w:rsid w:val="64883819"/>
    <w:rsid w:val="64F96CFE"/>
    <w:rsid w:val="65094FA5"/>
    <w:rsid w:val="65583334"/>
    <w:rsid w:val="655E63E1"/>
    <w:rsid w:val="6564434B"/>
    <w:rsid w:val="65822FE7"/>
    <w:rsid w:val="66B624B7"/>
    <w:rsid w:val="66BE1A24"/>
    <w:rsid w:val="671E3486"/>
    <w:rsid w:val="67257846"/>
    <w:rsid w:val="67667D9E"/>
    <w:rsid w:val="676A6060"/>
    <w:rsid w:val="67786B4D"/>
    <w:rsid w:val="678479A2"/>
    <w:rsid w:val="678750E1"/>
    <w:rsid w:val="679C3A84"/>
    <w:rsid w:val="67EA786E"/>
    <w:rsid w:val="6852607D"/>
    <w:rsid w:val="68783F16"/>
    <w:rsid w:val="688B218B"/>
    <w:rsid w:val="68FC5C4A"/>
    <w:rsid w:val="68FF6A62"/>
    <w:rsid w:val="69752DFF"/>
    <w:rsid w:val="697B46E1"/>
    <w:rsid w:val="698F08B6"/>
    <w:rsid w:val="69DB1652"/>
    <w:rsid w:val="69F03396"/>
    <w:rsid w:val="6A303018"/>
    <w:rsid w:val="6A3972BC"/>
    <w:rsid w:val="6A3B01D4"/>
    <w:rsid w:val="6A3F00E6"/>
    <w:rsid w:val="6A511F1C"/>
    <w:rsid w:val="6A615536"/>
    <w:rsid w:val="6A833F1D"/>
    <w:rsid w:val="6AF44A69"/>
    <w:rsid w:val="6B295EA7"/>
    <w:rsid w:val="6B3162FA"/>
    <w:rsid w:val="6B476B5E"/>
    <w:rsid w:val="6B712D0D"/>
    <w:rsid w:val="6BB13C85"/>
    <w:rsid w:val="6C197AEB"/>
    <w:rsid w:val="6C230C9E"/>
    <w:rsid w:val="6C3A1028"/>
    <w:rsid w:val="6C4615D3"/>
    <w:rsid w:val="6C474346"/>
    <w:rsid w:val="6C712259"/>
    <w:rsid w:val="6C7143A6"/>
    <w:rsid w:val="6C9C061F"/>
    <w:rsid w:val="6CB16118"/>
    <w:rsid w:val="6CC65B57"/>
    <w:rsid w:val="6D1E4EF8"/>
    <w:rsid w:val="6D4B52E0"/>
    <w:rsid w:val="6D766F3C"/>
    <w:rsid w:val="6DDE7180"/>
    <w:rsid w:val="6E7B7E2A"/>
    <w:rsid w:val="6EB57FE4"/>
    <w:rsid w:val="6EBC537C"/>
    <w:rsid w:val="6ED221F7"/>
    <w:rsid w:val="6F061457"/>
    <w:rsid w:val="6F123ACD"/>
    <w:rsid w:val="6F9F3CC6"/>
    <w:rsid w:val="6FDB122E"/>
    <w:rsid w:val="6FEB32B5"/>
    <w:rsid w:val="703A7407"/>
    <w:rsid w:val="70A015B0"/>
    <w:rsid w:val="711A1A5C"/>
    <w:rsid w:val="711B3EE4"/>
    <w:rsid w:val="71431036"/>
    <w:rsid w:val="71744FE9"/>
    <w:rsid w:val="71831D75"/>
    <w:rsid w:val="72203ACA"/>
    <w:rsid w:val="726F069D"/>
    <w:rsid w:val="72A23EE7"/>
    <w:rsid w:val="72AB73DB"/>
    <w:rsid w:val="72BB24DD"/>
    <w:rsid w:val="72D16409"/>
    <w:rsid w:val="73387DF7"/>
    <w:rsid w:val="734972D4"/>
    <w:rsid w:val="73731DE5"/>
    <w:rsid w:val="73A334F9"/>
    <w:rsid w:val="73A95500"/>
    <w:rsid w:val="73DC07B8"/>
    <w:rsid w:val="740E0EDE"/>
    <w:rsid w:val="74774627"/>
    <w:rsid w:val="748A6904"/>
    <w:rsid w:val="74911363"/>
    <w:rsid w:val="74BA3A25"/>
    <w:rsid w:val="74C27F56"/>
    <w:rsid w:val="74C3522E"/>
    <w:rsid w:val="74C862CA"/>
    <w:rsid w:val="74EB1079"/>
    <w:rsid w:val="75006B52"/>
    <w:rsid w:val="752F12C9"/>
    <w:rsid w:val="75EC2323"/>
    <w:rsid w:val="75F6098C"/>
    <w:rsid w:val="763724AA"/>
    <w:rsid w:val="76562FA7"/>
    <w:rsid w:val="76953545"/>
    <w:rsid w:val="76EB04B3"/>
    <w:rsid w:val="771626CA"/>
    <w:rsid w:val="77313A21"/>
    <w:rsid w:val="77335ABC"/>
    <w:rsid w:val="77941AF5"/>
    <w:rsid w:val="77BE7CD9"/>
    <w:rsid w:val="77C16A29"/>
    <w:rsid w:val="77EB090C"/>
    <w:rsid w:val="78047F5D"/>
    <w:rsid w:val="78113A3E"/>
    <w:rsid w:val="78141F5F"/>
    <w:rsid w:val="781749A0"/>
    <w:rsid w:val="786C4DB8"/>
    <w:rsid w:val="789A35BD"/>
    <w:rsid w:val="789B02E3"/>
    <w:rsid w:val="78D26764"/>
    <w:rsid w:val="78E10F0F"/>
    <w:rsid w:val="78E4178C"/>
    <w:rsid w:val="792D5CEA"/>
    <w:rsid w:val="79480D6E"/>
    <w:rsid w:val="79514F58"/>
    <w:rsid w:val="79AE48EC"/>
    <w:rsid w:val="79B950D0"/>
    <w:rsid w:val="79FB66C2"/>
    <w:rsid w:val="7A0344BD"/>
    <w:rsid w:val="7A0456DB"/>
    <w:rsid w:val="7A192D5E"/>
    <w:rsid w:val="7A1F2096"/>
    <w:rsid w:val="7A2E1BBB"/>
    <w:rsid w:val="7A607CCC"/>
    <w:rsid w:val="7A87688E"/>
    <w:rsid w:val="7B721BA5"/>
    <w:rsid w:val="7B73238C"/>
    <w:rsid w:val="7B776CCB"/>
    <w:rsid w:val="7BBF526B"/>
    <w:rsid w:val="7C376BD4"/>
    <w:rsid w:val="7C461F5B"/>
    <w:rsid w:val="7C73743A"/>
    <w:rsid w:val="7CA67555"/>
    <w:rsid w:val="7CE2400C"/>
    <w:rsid w:val="7D065B2E"/>
    <w:rsid w:val="7D3F2AB0"/>
    <w:rsid w:val="7DB452EC"/>
    <w:rsid w:val="7DBC73D1"/>
    <w:rsid w:val="7DE10A5C"/>
    <w:rsid w:val="7DE32E29"/>
    <w:rsid w:val="7E533B2B"/>
    <w:rsid w:val="7E974D60"/>
    <w:rsid w:val="7EEA4351"/>
    <w:rsid w:val="7F10399D"/>
    <w:rsid w:val="7F196252"/>
    <w:rsid w:val="7F23362E"/>
    <w:rsid w:val="7F754B9F"/>
    <w:rsid w:val="7FE35F31"/>
    <w:rsid w:val="7FE85517"/>
    <w:rsid w:val="7FF6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9" w:name="heading 5"/>
    <w:lsdException w:qFormat="1" w:uiPriority="9" w:name="heading 6"/>
    <w:lsdException w:qFormat="1" w:unhideWhenUsed="0" w:uiPriority="9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0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qFormat/>
    <w:uiPriority w:val="99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43"/>
    <w:qFormat/>
    <w:uiPriority w:val="9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99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7"/>
    <w:basedOn w:val="1"/>
    <w:next w:val="1"/>
    <w:qFormat/>
    <w:uiPriority w:val="99"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21">
    <w:name w:val="Default Paragraph Font"/>
    <w:unhideWhenUsed/>
    <w:qFormat/>
    <w:uiPriority w:val="1"/>
  </w:style>
  <w:style w:type="table" w:default="1" w:styleId="2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qFormat/>
    <w:uiPriority w:val="0"/>
    <w:rPr>
      <w:b/>
      <w:bCs/>
    </w:r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Document Map"/>
    <w:basedOn w:val="1"/>
    <w:qFormat/>
    <w:uiPriority w:val="0"/>
    <w:pPr>
      <w:shd w:val="clear" w:color="auto" w:fill="000080"/>
    </w:pPr>
  </w:style>
  <w:style w:type="paragraph" w:styleId="10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13">
    <w:name w:val="Balloon Text"/>
    <w:basedOn w:val="1"/>
    <w:qFormat/>
    <w:uiPriority w:val="0"/>
    <w:rPr>
      <w:sz w:val="18"/>
      <w:szCs w:val="18"/>
    </w:r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paragraph" w:styleId="18">
    <w:name w:val="HTML Preformatted"/>
    <w:basedOn w:val="1"/>
    <w:link w:val="5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0">
    <w:name w:val="Title"/>
    <w:basedOn w:val="1"/>
    <w:qFormat/>
    <w:uiPriority w:val="99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22">
    <w:name w:val="Strong"/>
    <w:qFormat/>
    <w:uiPriority w:val="22"/>
    <w:rPr>
      <w:b/>
      <w:bCs/>
    </w:rPr>
  </w:style>
  <w:style w:type="character" w:styleId="23">
    <w:name w:val="FollowedHyperlink"/>
    <w:basedOn w:val="21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qFormat/>
    <w:uiPriority w:val="20"/>
    <w:rPr>
      <w:color w:val="CC0000"/>
    </w:rPr>
  </w:style>
  <w:style w:type="character" w:styleId="25">
    <w:name w:val="Hyperlink"/>
    <w:qFormat/>
    <w:uiPriority w:val="0"/>
    <w:rPr>
      <w:color w:val="0000FF"/>
      <w:u w:val="single"/>
    </w:rPr>
  </w:style>
  <w:style w:type="character" w:styleId="26">
    <w:name w:val="HTML Code"/>
    <w:basedOn w:val="21"/>
    <w:unhideWhenUsed/>
    <w:qFormat/>
    <w:uiPriority w:val="0"/>
    <w:rPr>
      <w:rFonts w:ascii="宋体" w:hAnsi="宋体" w:eastAsia="宋体" w:cs="宋体"/>
      <w:sz w:val="24"/>
      <w:szCs w:val="24"/>
    </w:rPr>
  </w:style>
  <w:style w:type="character" w:styleId="27">
    <w:name w:val="annotation reference"/>
    <w:qFormat/>
    <w:uiPriority w:val="0"/>
    <w:rPr>
      <w:sz w:val="21"/>
      <w:szCs w:val="21"/>
    </w:rPr>
  </w:style>
  <w:style w:type="paragraph" w:customStyle="1" w:styleId="29">
    <w:name w:val="样式 首行缩进:  2 字符"/>
    <w:basedOn w:val="1"/>
    <w:link w:val="44"/>
    <w:qFormat/>
    <w:uiPriority w:val="0"/>
    <w:pPr>
      <w:ind w:firstLine="420" w:firstLineChars="200"/>
    </w:pPr>
    <w:rPr>
      <w:rFonts w:cs="宋体"/>
      <w:szCs w:val="20"/>
    </w:rPr>
  </w:style>
  <w:style w:type="paragraph" w:customStyle="1" w:styleId="30">
    <w:name w:val="msolistparagraph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1">
    <w:name w:val="1标题一"/>
    <w:basedOn w:val="2"/>
    <w:link w:val="32"/>
    <w:qFormat/>
    <w:uiPriority w:val="0"/>
    <w:pPr>
      <w:numPr>
        <w:ilvl w:val="0"/>
        <w:numId w:val="1"/>
      </w:numPr>
      <w:spacing w:line="288" w:lineRule="auto"/>
    </w:pPr>
  </w:style>
  <w:style w:type="character" w:customStyle="1" w:styleId="32">
    <w:name w:val="1标题一 Char"/>
    <w:link w:val="31"/>
    <w:qFormat/>
    <w:uiPriority w:val="0"/>
  </w:style>
  <w:style w:type="paragraph" w:customStyle="1" w:styleId="33">
    <w:name w:val="2标题二"/>
    <w:basedOn w:val="3"/>
    <w:link w:val="34"/>
    <w:qFormat/>
    <w:uiPriority w:val="0"/>
    <w:pPr>
      <w:numPr>
        <w:ilvl w:val="1"/>
        <w:numId w:val="1"/>
      </w:numPr>
      <w:tabs>
        <w:tab w:val="left" w:pos="425"/>
      </w:tabs>
      <w:spacing w:line="288" w:lineRule="auto"/>
      <w:ind w:right="100" w:rightChars="100"/>
    </w:pPr>
    <w:rPr>
      <w:sz w:val="30"/>
    </w:rPr>
  </w:style>
  <w:style w:type="character" w:customStyle="1" w:styleId="34">
    <w:name w:val="2标题二 Char"/>
    <w:link w:val="33"/>
    <w:qFormat/>
    <w:uiPriority w:val="0"/>
    <w:rPr>
      <w:rFonts w:ascii="Arial" w:hAnsi="Arial" w:eastAsia="黑体"/>
      <w:b/>
      <w:bCs/>
      <w:kern w:val="2"/>
      <w:sz w:val="30"/>
      <w:szCs w:val="32"/>
    </w:rPr>
  </w:style>
  <w:style w:type="paragraph" w:customStyle="1" w:styleId="35">
    <w:name w:val="3标题三"/>
    <w:basedOn w:val="4"/>
    <w:link w:val="36"/>
    <w:qFormat/>
    <w:uiPriority w:val="0"/>
    <w:pPr>
      <w:numPr>
        <w:ilvl w:val="2"/>
        <w:numId w:val="1"/>
      </w:numPr>
      <w:spacing w:line="288" w:lineRule="auto"/>
      <w:ind w:left="4909" w:leftChars="100" w:right="100" w:rightChars="100"/>
    </w:pPr>
    <w:rPr>
      <w:sz w:val="24"/>
    </w:rPr>
  </w:style>
  <w:style w:type="character" w:customStyle="1" w:styleId="36">
    <w:name w:val="3标题三 Char"/>
    <w:link w:val="35"/>
    <w:qFormat/>
    <w:uiPriority w:val="0"/>
    <w:rPr>
      <w:b/>
      <w:bCs/>
      <w:kern w:val="2"/>
      <w:sz w:val="24"/>
      <w:szCs w:val="32"/>
    </w:rPr>
  </w:style>
  <w:style w:type="paragraph" w:customStyle="1" w:styleId="37">
    <w:name w:val="5编号正文"/>
    <w:basedOn w:val="29"/>
    <w:link w:val="38"/>
    <w:qFormat/>
    <w:uiPriority w:val="0"/>
    <w:pPr>
      <w:numPr>
        <w:ilvl w:val="3"/>
        <w:numId w:val="1"/>
      </w:numPr>
      <w:spacing w:before="31" w:beforeLines="10" w:after="31" w:afterLines="10" w:line="288" w:lineRule="auto"/>
      <w:ind w:firstLine="0" w:firstLineChars="0"/>
    </w:pPr>
    <w:rPr>
      <w:rFonts w:ascii="Courier New" w:hAnsi="Courier New" w:cs="Courier New"/>
    </w:rPr>
  </w:style>
  <w:style w:type="character" w:customStyle="1" w:styleId="38">
    <w:name w:val="5编号正文 Char"/>
    <w:link w:val="37"/>
    <w:qFormat/>
    <w:uiPriority w:val="0"/>
    <w:rPr>
      <w:rFonts w:ascii="Courier New" w:hAnsi="Courier New" w:cs="Courier New"/>
      <w:kern w:val="2"/>
      <w:sz w:val="21"/>
    </w:rPr>
  </w:style>
  <w:style w:type="paragraph" w:customStyle="1" w:styleId="39">
    <w:name w:val="4正文"/>
    <w:basedOn w:val="29"/>
    <w:link w:val="40"/>
    <w:qFormat/>
    <w:uiPriority w:val="0"/>
    <w:pPr>
      <w:spacing w:before="31" w:beforeLines="10" w:after="31" w:afterLines="10" w:line="288" w:lineRule="auto"/>
    </w:pPr>
    <w:rPr>
      <w:rFonts w:ascii="Courier New" w:cs="Courier New"/>
    </w:rPr>
  </w:style>
  <w:style w:type="character" w:customStyle="1" w:styleId="40">
    <w:name w:val="4正文 Char"/>
    <w:link w:val="39"/>
    <w:qFormat/>
    <w:uiPriority w:val="0"/>
    <w:rPr>
      <w:rFonts w:ascii="Courier New" w:cs="Courier New"/>
      <w:kern w:val="2"/>
      <w:sz w:val="21"/>
    </w:rPr>
  </w:style>
  <w:style w:type="character" w:customStyle="1" w:styleId="41">
    <w:name w:val="标题 1 Char"/>
    <w:link w:val="2"/>
    <w:qFormat/>
    <w:uiPriority w:val="99"/>
    <w:rPr>
      <w:b/>
      <w:bCs/>
      <w:kern w:val="44"/>
      <w:sz w:val="44"/>
      <w:szCs w:val="44"/>
    </w:rPr>
  </w:style>
  <w:style w:type="character" w:customStyle="1" w:styleId="42">
    <w:name w:val="标题 2 Char"/>
    <w:link w:val="3"/>
    <w:qFormat/>
    <w:uiPriority w:val="99"/>
    <w:rPr>
      <w:rFonts w:ascii="Arial" w:hAnsi="Arial" w:eastAsia="黑体"/>
      <w:b/>
      <w:bCs/>
      <w:kern w:val="2"/>
      <w:sz w:val="32"/>
      <w:szCs w:val="32"/>
    </w:rPr>
  </w:style>
  <w:style w:type="character" w:customStyle="1" w:styleId="43">
    <w:name w:val="标题 3 Char"/>
    <w:link w:val="4"/>
    <w:qFormat/>
    <w:uiPriority w:val="99"/>
    <w:rPr>
      <w:b/>
      <w:bCs/>
      <w:kern w:val="2"/>
      <w:sz w:val="32"/>
      <w:szCs w:val="32"/>
    </w:rPr>
  </w:style>
  <w:style w:type="character" w:customStyle="1" w:styleId="44">
    <w:name w:val="样式 首行缩进:  2 字符 Char"/>
    <w:link w:val="29"/>
    <w:qFormat/>
    <w:uiPriority w:val="0"/>
    <w:rPr>
      <w:rFonts w:cs="宋体"/>
      <w:kern w:val="2"/>
      <w:sz w:val="21"/>
    </w:rPr>
  </w:style>
  <w:style w:type="paragraph" w:customStyle="1" w:styleId="45">
    <w:name w:val="6code"/>
    <w:basedOn w:val="1"/>
    <w:qFormat/>
    <w:uiPriority w:val="0"/>
    <w:pPr>
      <w:pBdr>
        <w:top w:val="dashed" w:color="auto" w:sz="4" w:space="1"/>
        <w:left w:val="dashed" w:color="auto" w:sz="4" w:space="4"/>
        <w:bottom w:val="dashed" w:color="auto" w:sz="4" w:space="1"/>
        <w:right w:val="dashed" w:color="auto" w:sz="4" w:space="4"/>
      </w:pBdr>
      <w:shd w:val="clear" w:color="auto" w:fill="E7E6E6" w:themeFill="background2"/>
    </w:pPr>
    <w:rPr>
      <w:rFonts w:eastAsia="Courier New"/>
      <w:sz w:val="24"/>
    </w:rPr>
  </w:style>
  <w:style w:type="paragraph" w:customStyle="1" w:styleId="46">
    <w:name w:val="coder"/>
    <w:basedOn w:val="1"/>
    <w:link w:val="47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  <w:shd w:val="clear" w:color="auto" w:fill="D9D9D9"/>
    </w:pPr>
    <w:rPr>
      <w:kern w:val="0"/>
      <w:sz w:val="18"/>
      <w:szCs w:val="20"/>
    </w:rPr>
  </w:style>
  <w:style w:type="character" w:customStyle="1" w:styleId="47">
    <w:name w:val="coder Char"/>
    <w:basedOn w:val="21"/>
    <w:link w:val="46"/>
    <w:qFormat/>
    <w:uiPriority w:val="0"/>
    <w:rPr>
      <w:sz w:val="18"/>
      <w:shd w:val="clear" w:color="auto" w:fill="D9D9D9"/>
    </w:rPr>
  </w:style>
  <w:style w:type="paragraph" w:customStyle="1" w:styleId="48">
    <w:name w:val="列出段落1"/>
    <w:basedOn w:val="1"/>
    <w:qFormat/>
    <w:uiPriority w:val="99"/>
    <w:pPr>
      <w:ind w:firstLine="420" w:firstLineChars="200"/>
    </w:pPr>
  </w:style>
  <w:style w:type="character" w:customStyle="1" w:styleId="49">
    <w:name w:val="pln"/>
    <w:basedOn w:val="21"/>
    <w:qFormat/>
    <w:uiPriority w:val="0"/>
  </w:style>
  <w:style w:type="character" w:customStyle="1" w:styleId="50">
    <w:name w:val="tag"/>
    <w:basedOn w:val="21"/>
    <w:qFormat/>
    <w:uiPriority w:val="0"/>
  </w:style>
  <w:style w:type="character" w:customStyle="1" w:styleId="51">
    <w:name w:val="atn"/>
    <w:basedOn w:val="21"/>
    <w:qFormat/>
    <w:uiPriority w:val="0"/>
  </w:style>
  <w:style w:type="character" w:customStyle="1" w:styleId="52">
    <w:name w:val="pun"/>
    <w:basedOn w:val="21"/>
    <w:qFormat/>
    <w:uiPriority w:val="0"/>
  </w:style>
  <w:style w:type="character" w:customStyle="1" w:styleId="53">
    <w:name w:val="atv"/>
    <w:basedOn w:val="21"/>
    <w:qFormat/>
    <w:uiPriority w:val="0"/>
  </w:style>
  <w:style w:type="character" w:customStyle="1" w:styleId="54">
    <w:name w:val="com"/>
    <w:basedOn w:val="21"/>
    <w:qFormat/>
    <w:uiPriority w:val="0"/>
  </w:style>
  <w:style w:type="character" w:customStyle="1" w:styleId="55">
    <w:name w:val="str"/>
    <w:basedOn w:val="21"/>
    <w:qFormat/>
    <w:uiPriority w:val="0"/>
  </w:style>
  <w:style w:type="character" w:customStyle="1" w:styleId="56">
    <w:name w:val="HTML 预设格式 Char"/>
    <w:basedOn w:val="21"/>
    <w:link w:val="18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57">
    <w:name w:val="apple-converted-space"/>
    <w:basedOn w:val="21"/>
    <w:qFormat/>
    <w:uiPriority w:val="0"/>
  </w:style>
  <w:style w:type="character" w:customStyle="1" w:styleId="58">
    <w:name w:val="明显强调1"/>
    <w:basedOn w:val="21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59">
    <w:name w:val="comments-sec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60">
    <w:name w:val="ti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91;&#26723;\template\&#35838;&#22530;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Company>itcast</Company>
  <Pages>14</Pages>
  <Words>1006</Words>
  <Characters>5737</Characters>
  <Lines>47</Lines>
  <Paragraphs>13</Paragraphs>
  <ScaleCrop>false</ScaleCrop>
  <LinksUpToDate>false</LinksUpToDate>
  <CharactersWithSpaces>6730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PHP</cp:category>
  <dcterms:created xsi:type="dcterms:W3CDTF">2017-02-15T06:44:00Z</dcterms:created>
  <dc:creator>Administrator</dc:creator>
  <dc:description>源代码教育PHP;</dc:description>
  <cp:keywords>源代码教育PHP</cp:keywords>
  <cp:lastModifiedBy>fire</cp:lastModifiedBy>
  <cp:lastPrinted>2411-12-31T15:59:00Z</cp:lastPrinted>
  <dcterms:modified xsi:type="dcterms:W3CDTF">2017-12-03T14:56:22Z</dcterms:modified>
  <dc:subject>源代码教育PHP;</dc:subject>
  <dc:title>课堂笔记模板</dc:title>
  <cp:revision>500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